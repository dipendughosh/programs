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739F7" w:rsidRDefault="007739F7">
      <w:r>
        <w:rPr>
          <w:noProof/>
        </w:rPr>
        <w:pict>
          <v:group id="_x0000_s1026" style="position:absolute;margin-left:370.05pt;margin-top:3.05pt;width:243.15pt;height:787.5pt;z-index:251655680;mso-position-horizontal-relative:page;mso-position-vertical-relative:page" coordorigin="7329" coordsize="4911,15840" o:allowincell="f">
            <v:group id="_x0000_s1027" style="position:absolute;left:7344;width:4896;height:15840;mso-position-horizontal:right;mso-position-horizontal-relative:page;mso-position-vertical:top;mso-position-vertical-relative:page" coordorigin="7560" coordsize="4700,15840" o:allowincell="f">
              <v:rect id="_x0000_s1028" style="position:absolute;left:7755;width:4505;height:15840;mso-position-vertical:top;mso-position-vertical-relative:page" fillcolor="#c2d69b" strokecolor="#9bbb59" strokeweight="1pt">
                <v:fill color2="#9bbb59" rotate="t" focus="50%" type="gradient"/>
                <v:shadow on="t" type="perspective" color="#4e6128" offset="1pt" offset2="-3pt"/>
              </v:rect>
              <v:rect id="_x0000_s1029" style="position:absolute;left:7560;top:8;width:195;height:15825;mso-position-vertical-relative:page;v-text-anchor:middle" fillcolor="#9bbb59" strokecolor="#f2f2f2" strokeweight="3pt">
                <v:fill opacity="52429f" o:opacity2="52429f"/>
                <v:shadow on="t" type="perspective" color="#4e6128" opacity=".5" offset="1pt" offset2="-1pt"/>
              </v:rect>
            </v:group>
            <v:rect id="_x0000_s1030"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30" inset="28.8pt,14.4pt,14.4pt,14.4pt">
                <w:txbxContent>
                  <w:p w:rsidR="007739F7" w:rsidRPr="000E615A" w:rsidRDefault="007739F7">
                    <w:pPr>
                      <w:pStyle w:val="NoSpacing"/>
                      <w:rPr>
                        <w:rFonts w:ascii="Cambria" w:hAnsi="Cambria" w:cs="Cambria"/>
                        <w:b/>
                        <w:bCs/>
                        <w:color w:val="FFFFFF"/>
                        <w:sz w:val="96"/>
                        <w:szCs w:val="96"/>
                      </w:rPr>
                    </w:pPr>
                    <w:r w:rsidRPr="000E615A">
                      <w:rPr>
                        <w:rFonts w:ascii="Cambria" w:hAnsi="Cambria" w:cs="Cambria"/>
                        <w:b/>
                        <w:bCs/>
                        <w:color w:val="FFFFFF"/>
                        <w:sz w:val="96"/>
                        <w:szCs w:val="96"/>
                      </w:rPr>
                      <w:t>2011</w:t>
                    </w:r>
                  </w:p>
                </w:txbxContent>
              </v:textbox>
            </v:rect>
            <v:rect id="_x0000_s1031"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31" inset="28.8pt,14.4pt,14.4pt,14.4pt">
                <w:txbxContent>
                  <w:p w:rsidR="007739F7" w:rsidRPr="000E615A" w:rsidRDefault="007739F7">
                    <w:pPr>
                      <w:pStyle w:val="NoSpacing"/>
                      <w:spacing w:line="360" w:lineRule="auto"/>
                      <w:rPr>
                        <w:color w:val="FFFFFF"/>
                      </w:rPr>
                    </w:pPr>
                    <w:r w:rsidRPr="000E615A">
                      <w:rPr>
                        <w:color w:val="FFFFFF"/>
                      </w:rPr>
                      <w:t>Roll No:</w:t>
                    </w:r>
                  </w:p>
                  <w:p w:rsidR="007739F7" w:rsidRPr="000E615A" w:rsidRDefault="007739F7">
                    <w:pPr>
                      <w:pStyle w:val="NoSpacing"/>
                      <w:spacing w:line="360" w:lineRule="auto"/>
                      <w:rPr>
                        <w:color w:val="FFFFFF"/>
                      </w:rPr>
                    </w:pPr>
                    <w:r w:rsidRPr="000E615A">
                      <w:rPr>
                        <w:color w:val="FFFFFF"/>
                      </w:rPr>
                      <w:t>Registration No :</w:t>
                    </w:r>
                  </w:p>
                  <w:p w:rsidR="007739F7" w:rsidRPr="000E615A" w:rsidRDefault="007739F7">
                    <w:pPr>
                      <w:pStyle w:val="NoSpacing"/>
                      <w:spacing w:line="360" w:lineRule="auto"/>
                      <w:rPr>
                        <w:color w:val="FFFFFF"/>
                      </w:rPr>
                    </w:pPr>
                    <w:r w:rsidRPr="000E615A">
                      <w:rPr>
                        <w:color w:val="FFFFFF"/>
                      </w:rPr>
                      <w:t xml:space="preserve">M.SC. 3RD SEMESTER EXAMINATION </w:t>
                    </w:r>
                  </w:p>
                  <w:p w:rsidR="007739F7" w:rsidRPr="000E615A" w:rsidRDefault="007739F7">
                    <w:pPr>
                      <w:pStyle w:val="NoSpacing"/>
                      <w:spacing w:line="360" w:lineRule="auto"/>
                      <w:rPr>
                        <w:color w:val="FFFFFF"/>
                      </w:rPr>
                    </w:pPr>
                    <w:smartTag w:uri="urn:schemas-microsoft-com:office:smarttags" w:element="date">
                      <w:smartTagPr>
                        <w:attr w:name="Year" w:val="2011"/>
                        <w:attr w:name="Day" w:val="2"/>
                        <w:attr w:name="Month" w:val="2"/>
                      </w:smartTagPr>
                      <w:r w:rsidRPr="000E615A">
                        <w:rPr>
                          <w:color w:val="FFFFFF"/>
                        </w:rPr>
                        <w:t>2/2/2011</w:t>
                      </w:r>
                    </w:smartTag>
                  </w:p>
                </w:txbxContent>
              </v:textbox>
            </v:rect>
            <w10:wrap anchorx="page" anchory="page"/>
          </v:group>
        </w:pict>
      </w:r>
      <w:r>
        <w:rPr>
          <w:noProof/>
        </w:rPr>
        <w:pict>
          <v:rect id="_x0000_s1032" style="position:absolute;margin-left:0;margin-top:198.65pt;width:549.3pt;height:54.95pt;z-index:251657728;mso-position-horizontal:left;mso-position-horizontal-relative:page;mso-position-vertical-relative:page;v-text-anchor:middle" o:allowincell="f" fillcolor="#95b3d7" strokecolor="#4f81bd" strokeweight="1pt">
            <v:fill color2="#4f81bd" focus="50%" type="gradient"/>
            <v:shadow on="t" type="perspective" color="#243f60" offset="1pt" offset2="-3pt"/>
            <v:textbox style="mso-next-textbox:#_x0000_s1032;mso-fit-shape-to-text:t" inset="14.4pt,,14.4pt">
              <w:txbxContent>
                <w:p w:rsidR="007739F7" w:rsidRPr="000E615A" w:rsidRDefault="007739F7">
                  <w:pPr>
                    <w:pStyle w:val="NoSpacing"/>
                    <w:jc w:val="right"/>
                    <w:rPr>
                      <w:rFonts w:ascii="Cambria" w:hAnsi="Cambria" w:cs="Cambria"/>
                      <w:color w:val="FFFFFF"/>
                      <w:sz w:val="72"/>
                      <w:szCs w:val="72"/>
                    </w:rPr>
                  </w:pPr>
                  <w:r w:rsidRPr="000E615A">
                    <w:rPr>
                      <w:rFonts w:ascii="Cambria" w:hAnsi="Cambria" w:cs="Cambria"/>
                      <w:color w:val="FFFFFF"/>
                      <w:sz w:val="72"/>
                      <w:szCs w:val="72"/>
                    </w:rPr>
                    <w:t>MULTIMEDIA ASSIGNMENT</w:t>
                  </w:r>
                </w:p>
              </w:txbxContent>
            </v:textbox>
            <w10:wrap anchorx="page" anchory="page"/>
          </v:rect>
        </w:pict>
      </w:r>
    </w:p>
    <w:p w:rsidR="007739F7" w:rsidRDefault="007739F7">
      <w:pPr>
        <w:rPr>
          <w:rFonts w:ascii="Cambria" w:hAnsi="Cambria" w:cs="Cambria"/>
        </w:rPr>
      </w:pPr>
      <w:r>
        <w:rPr>
          <w:noProof/>
        </w:rPr>
        <w:pict>
          <v:shapetype id="_x0000_t202" coordsize="21600,21600" o:spt="202" path="m,l,21600r21600,l21600,xe">
            <v:stroke joinstyle="miter"/>
            <v:path gradientshapeok="t" o:connecttype="rect"/>
          </v:shapetype>
          <v:shape id="_x0000_s1033" type="#_x0000_t202" style="position:absolute;margin-left:331.45pt;margin-top:585.85pt;width:34.65pt;height:12.95pt;z-index:251659776" stroked="f">
            <v:fill opacity="0"/>
            <v:textbox>
              <w:txbxContent>
                <w:p w:rsidR="007739F7" w:rsidRDefault="007739F7"/>
              </w:txbxContent>
            </v:textbox>
          </v:shape>
        </w:pic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alt="motion.jpg" style="position:absolute;margin-left:1196.7pt;margin-top:0;width:438.9pt;height:292.1pt;z-index:251658752;visibility:visible;mso-position-horizontal:right;mso-position-horizontal-relative:page;mso-position-vertical:center;mso-position-vertical-relative:page" o:allowincell="f" stroked="t" strokecolor="window" strokeweight="1pt">
            <v:imagedata r:id="rId5" o:title=""/>
            <w10:wrap anchorx="page" anchory="page"/>
          </v:shape>
        </w:pict>
      </w:r>
      <w:r>
        <w:rPr>
          <w:noProof/>
        </w:rPr>
        <w:pict>
          <v:shape id="Picture 1" o:spid="_x0000_s1035" type="#_x0000_t75" alt="motion.jpg" style="position:absolute;margin-left:189.65pt;margin-top:282.7pt;width:384.4pt;height:215.4pt;z-index:251656704;visibility:visible;mso-position-horizontal-relative:page;mso-position-vertical-relative:page" o:allowincell="f" stroked="t" strokecolor="window" strokeweight="1pt">
            <v:imagedata r:id="rId6" o:title=""/>
            <w10:wrap anchorx="page" anchory="page"/>
          </v:shape>
        </w:pict>
      </w:r>
      <w:r>
        <w:rPr>
          <w:rFonts w:ascii="Cambria" w:hAnsi="Cambria" w:cs="Cambria"/>
        </w:rPr>
        <w:br w:type="page"/>
      </w:r>
    </w:p>
    <w:p w:rsidR="007739F7" w:rsidRPr="004B63B6" w:rsidRDefault="007739F7">
      <w:pPr>
        <w:rPr>
          <w:b/>
          <w:bCs/>
          <w:color w:val="365F91"/>
          <w:sz w:val="28"/>
          <w:szCs w:val="28"/>
          <w:u w:val="single"/>
        </w:rPr>
      </w:pPr>
      <w:r w:rsidRPr="004B63B6">
        <w:rPr>
          <w:b/>
          <w:bCs/>
          <w:color w:val="365F91"/>
          <w:sz w:val="28"/>
          <w:szCs w:val="28"/>
          <w:u w:val="single"/>
        </w:rPr>
        <w:t>ASSIGNMENT 1</w:t>
      </w:r>
      <w:r>
        <w:rPr>
          <w:b/>
          <w:bCs/>
          <w:color w:val="365F91"/>
          <w:sz w:val="28"/>
          <w:szCs w:val="28"/>
          <w:u w:val="single"/>
        </w:rPr>
        <w:t>:</w:t>
      </w:r>
    </w:p>
    <w:p w:rsidR="007739F7" w:rsidRPr="004B63B6" w:rsidRDefault="007739F7">
      <w:pPr>
        <w:rPr>
          <w:b/>
          <w:bCs/>
          <w:color w:val="000000"/>
          <w:sz w:val="24"/>
          <w:szCs w:val="24"/>
        </w:rPr>
      </w:pPr>
      <w:r w:rsidRPr="004B63B6">
        <w:rPr>
          <w:b/>
          <w:bCs/>
          <w:color w:val="000000"/>
          <w:sz w:val="24"/>
          <w:szCs w:val="24"/>
        </w:rPr>
        <w:t>Problem:</w:t>
      </w:r>
    </w:p>
    <w:p w:rsidR="007739F7" w:rsidRDefault="007739F7">
      <w:pPr>
        <w:rPr>
          <w:color w:val="000000"/>
          <w:sz w:val="20"/>
          <w:szCs w:val="20"/>
        </w:rPr>
      </w:pPr>
      <w:r w:rsidRPr="004B63B6">
        <w:rPr>
          <w:b/>
          <w:bCs/>
          <w:color w:val="000000"/>
        </w:rPr>
        <w:tab/>
      </w:r>
      <w:r w:rsidRPr="004B63B6">
        <w:rPr>
          <w:color w:val="000000"/>
          <w:sz w:val="20"/>
          <w:szCs w:val="20"/>
        </w:rPr>
        <w:t>Write a C Program to draw some basic shapes such as Lines, Rectangle, Ellipse, Sector, and Polygon.</w:t>
      </w:r>
    </w:p>
    <w:p w:rsidR="007739F7" w:rsidRDefault="007739F7">
      <w:pPr>
        <w:rPr>
          <w:b/>
          <w:bCs/>
          <w:color w:val="000000"/>
          <w:sz w:val="24"/>
          <w:szCs w:val="24"/>
        </w:rPr>
      </w:pPr>
      <w:r>
        <w:rPr>
          <w:b/>
          <w:bCs/>
          <w:color w:val="000000"/>
          <w:sz w:val="24"/>
          <w:szCs w:val="24"/>
        </w:rPr>
        <w:t>Code:</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#include&lt;graphics.h&gt;</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#include&lt;stdlib.h&gt;</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int xMax,yMax;</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void menu();</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void choice(int);</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void screenInitialize();</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void drawCoordinates(char []);</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void menu()  //this function provides an interface to draw the basic shapes.</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t>int c;</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t>do</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t>{</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t>printf("\t\t\t\tDifferent Shapes to Draw\n");</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t>printf("\t\t\t\t\t1.Line\n");</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t>printf("\t\t\t\t\t2.Square\n");</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t>printf("\t\t\t\t\t3.Rectangle\n");</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t>printf("\t\t\t\t\t4.Ellipse\n");</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t>printf("\t\t\t\t\t5.Circle\n");</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t>printf("\t\t\t\t\t6.Sector\n");</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t>printf("\t\t\t\t\t7.Polygon\n");</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t>printf("\t\t\t\t\t8.Exit\n");</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t>printf("\t\t\tEnter choice(1/2/3/4/5/6/7/8) :- ");</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t>scanf("%d",&amp;c);</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t>choice(c);</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t>}while(1);</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void choice(int c)</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t>int x1,y1,x2,y2,a,b,r,sang,eang;</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t>int poly[12]={350,450, 350,410, 430,400, 350,350, 300,430, 350,450 };</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t xml:space="preserve">//this is a closed polygon where n=5.Hence the last end point co-ordinate is </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t>//same as the first end point co-ordinate.</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t>switch(c)</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t>{</w:t>
      </w:r>
      <w:r w:rsidRPr="00B63CD6">
        <w:rPr>
          <w:rFonts w:ascii="Courier New" w:hAnsi="Courier New" w:cs="Courier New"/>
          <w:sz w:val="18"/>
          <w:szCs w:val="18"/>
        </w:rPr>
        <w:tab/>
        <w:t>case 1:</w:t>
      </w:r>
      <w:r w:rsidRPr="00B63CD6">
        <w:rPr>
          <w:rFonts w:ascii="Courier New" w:hAnsi="Courier New" w:cs="Courier New"/>
          <w:sz w:val="18"/>
          <w:szCs w:val="18"/>
        </w:rPr>
        <w:tab/>
        <w:t>//draws a line</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printf("Line\n");</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printf("Enter Co-ordinates :- \n");</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printf("Enter 1st point :- \n");</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printf("X1 = ");   //the first end point co-ordinate values</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scanf("%d",&amp;x1);</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printf("Y1 = ");</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scanf("%d",&amp;y1);</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printf("Enter 2nd point :- \n");</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printf("X2 = ");</w:t>
      </w:r>
      <w:r w:rsidRPr="00B63CD6">
        <w:rPr>
          <w:rFonts w:ascii="Courier New" w:hAnsi="Courier New" w:cs="Courier New"/>
          <w:sz w:val="18"/>
          <w:szCs w:val="18"/>
        </w:rPr>
        <w:tab/>
        <w:t>//the 2</w:t>
      </w:r>
      <w:r w:rsidRPr="00B63CD6">
        <w:rPr>
          <w:rFonts w:ascii="Courier New" w:hAnsi="Courier New" w:cs="Courier New"/>
          <w:sz w:val="18"/>
          <w:szCs w:val="18"/>
          <w:vertAlign w:val="superscript"/>
        </w:rPr>
        <w:t>nd</w:t>
      </w:r>
      <w:r w:rsidRPr="00B63CD6">
        <w:rPr>
          <w:rFonts w:ascii="Courier New" w:hAnsi="Courier New" w:cs="Courier New"/>
          <w:sz w:val="18"/>
          <w:szCs w:val="18"/>
        </w:rPr>
        <w:t xml:space="preserve"> end point co-ordinate values</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scanf("%d",&amp;x2);</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printf("Y2 = ");</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scanf("%d",&amp;y2);</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screenInitialize();</w:t>
      </w:r>
      <w:r w:rsidRPr="00B63CD6">
        <w:rPr>
          <w:rFonts w:ascii="Courier New" w:hAnsi="Courier New" w:cs="Courier New"/>
          <w:sz w:val="18"/>
          <w:szCs w:val="18"/>
        </w:rPr>
        <w:tab/>
        <w:t>//initializes the screen</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drawCoordinates("Line");</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 xml:space="preserve">line(xMax/2+x1,yMax/2-y1,xMax/2+x2,yMax/2-y2); //a line is drawn </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break;</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t>case 2:</w:t>
      </w:r>
      <w:r w:rsidRPr="00B63CD6">
        <w:rPr>
          <w:rFonts w:ascii="Courier New" w:hAnsi="Courier New" w:cs="Courier New"/>
          <w:sz w:val="18"/>
          <w:szCs w:val="18"/>
        </w:rPr>
        <w:tab/>
        <w:t>//draws a square.</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printf("Square\n");</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printf("Enter Co-ordinates :- \n");</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printf("Enter point :- \n");</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printf("X1 = ");</w:t>
      </w:r>
      <w:r w:rsidRPr="00B63CD6">
        <w:rPr>
          <w:rFonts w:ascii="Courier New" w:hAnsi="Courier New" w:cs="Courier New"/>
          <w:sz w:val="18"/>
          <w:szCs w:val="18"/>
        </w:rPr>
        <w:tab/>
        <w:t>//takes the co-ordinate values</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scanf("%d",&amp;x1);</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printf("Y1 = ");</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scanf("%d",&amp;y1);</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 xml:space="preserve">                    printf("Enter Length of sides :- ");//takes the length of the side</w:t>
      </w:r>
      <w:r w:rsidRPr="00B63CD6">
        <w:rPr>
          <w:rFonts w:ascii="Courier New" w:hAnsi="Courier New" w:cs="Courier New"/>
          <w:sz w:val="18"/>
          <w:szCs w:val="18"/>
        </w:rPr>
        <w:tab/>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scanf("%d",&amp;a);</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screenInitialize();</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drawCoordinates("Square");</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rectangle(xMax/2+x1,yMax/2-y1,xMax/2+x1+a,yMax/2-y1+a);</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break;</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t>case 3:</w:t>
      </w:r>
      <w:r w:rsidRPr="00B63CD6">
        <w:rPr>
          <w:rFonts w:ascii="Courier New" w:hAnsi="Courier New" w:cs="Courier New"/>
          <w:sz w:val="18"/>
          <w:szCs w:val="18"/>
        </w:rPr>
        <w:tab/>
        <w:t>//draws a rectangle.</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printf("Rectangle\n");</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printf("Enter Co-ordinates :- \n");</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printf("Enter point :- \n");</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printf("X1 = ");</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scanf("%d",&amp;x1);</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printf("Y1 = ");</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scanf("%d",&amp;y1);</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printf("Enter Length :- ");</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scanf("%d",&amp;a);</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printf("Enter Breath :- ");</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scanf("%d",&amp;b);</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screenInitialize();</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drawCoordinates("Rectangle");</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rectangle(xMax/2+x1,yMax/2-y1,xMax/2+x1+a,yMax/2-y1+b);</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break;</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t>case 4:</w:t>
      </w:r>
      <w:r w:rsidRPr="00B63CD6">
        <w:rPr>
          <w:rFonts w:ascii="Courier New" w:hAnsi="Courier New" w:cs="Courier New"/>
          <w:sz w:val="18"/>
          <w:szCs w:val="18"/>
        </w:rPr>
        <w:tab/>
        <w:t>//draws an ellipse.</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printf("Ellipse\n");</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printf("Enter Co-ordinates of Center:- \n");</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printf("Enter point :- \n");</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printf("X1 = ");</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scanf("%d",&amp;x1);</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printf("Y1 = ");</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scanf("%d",&amp;y1);</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printf("Enter X-Radian :- ");</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scanf("%d",&amp;a);</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printf("Enter Y-Radian :- ");</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scanf("%d",&amp;b);</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screenInitialize();</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drawCoordinates("Ellipse");</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ellipse(xMax/2+x1,yMax/2-y1,0,360,a,b);</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break;</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t>case 5:</w:t>
      </w:r>
      <w:r w:rsidRPr="00B63CD6">
        <w:rPr>
          <w:rFonts w:ascii="Courier New" w:hAnsi="Courier New" w:cs="Courier New"/>
          <w:sz w:val="18"/>
          <w:szCs w:val="18"/>
        </w:rPr>
        <w:tab/>
        <w:t>//draws a circle</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printf("Circle\n");</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printf("Enter Co-ordinates of Center:- \n");</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printf("Enter point :- \n");</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printf("X1 = ");</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scanf("%d",&amp;x1);</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printf("Y1 = ");</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scanf("%d",&amp;y1);</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printf("Enter Radius :- ");</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scanf("%d",&amp;r);</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screenInitialize();</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drawCoordinates("Circle");</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circle(xMax/2+x1,yMax/2-y1,r);</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break;</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 xml:space="preserve">                case 6:</w:t>
      </w:r>
      <w:r w:rsidRPr="00B63CD6">
        <w:rPr>
          <w:rFonts w:ascii="Courier New" w:hAnsi="Courier New" w:cs="Courier New"/>
          <w:sz w:val="18"/>
          <w:szCs w:val="18"/>
        </w:rPr>
        <w:tab/>
        <w:t>//draws a sector</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printf("Sector\n");</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printf("Enter Co-ordinates of Center:- \n");</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printf("Enter point :- \n");</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printf("X1 = ");</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scanf("%d",&amp;x1);</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printf("Y1 = ");</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scanf("%d",&amp;y1);</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printf("Enter Start-Angle :- ");</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scanf("%d",&amp;sang);</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printf("Enter End-Angle :- ");</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scanf("%d",&amp;eang);</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printf("Enter X-Radian :- ");</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scanf("%d",&amp;a);</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printf("Enter Y-Radian :- ");</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scanf("%d",&amp;b);</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screenInitialize();</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drawCoordinates("Sector");</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sector(xMax/2+x1,yMax/2-y1,sang,eang,a,b);</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break;</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t>case 7:</w:t>
      </w:r>
      <w:r w:rsidRPr="00B63CD6">
        <w:rPr>
          <w:rFonts w:ascii="Courier New" w:hAnsi="Courier New" w:cs="Courier New"/>
          <w:sz w:val="18"/>
          <w:szCs w:val="18"/>
        </w:rPr>
        <w:tab/>
        <w:t>//draws a 5 sided polygon.</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printf("Polygon\n");</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screenInitialize();</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drawCoordinates("Polygon");</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drawpoly(6, poly);</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break;</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t>case 8:</w:t>
      </w:r>
      <w:r w:rsidRPr="00B63CD6">
        <w:rPr>
          <w:rFonts w:ascii="Courier New" w:hAnsi="Courier New" w:cs="Courier New"/>
          <w:sz w:val="18"/>
          <w:szCs w:val="18"/>
        </w:rPr>
        <w:tab/>
        <w:t>//to exit the main menu.</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printf("\nExiting");</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cleardevice();</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closegraph();</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exit(0);</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t>default:</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printf("\aWrong Choice-");</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delay(200);</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printf("\aEnter a valid choice\n");</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break;</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t>}</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t>getch();</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t>clrscr();</w:t>
      </w:r>
      <w:r w:rsidRPr="00B63CD6">
        <w:rPr>
          <w:rFonts w:ascii="Courier New" w:hAnsi="Courier New" w:cs="Courier New"/>
          <w:sz w:val="18"/>
          <w:szCs w:val="18"/>
        </w:rPr>
        <w:tab/>
      </w:r>
      <w:r w:rsidRPr="00B63CD6">
        <w:rPr>
          <w:rFonts w:ascii="Courier New" w:hAnsi="Courier New" w:cs="Courier New"/>
          <w:sz w:val="18"/>
          <w:szCs w:val="18"/>
        </w:rPr>
        <w:tab/>
        <w:t>//clears text mode window.</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t>cleardevice();</w:t>
      </w:r>
      <w:r w:rsidRPr="00B63CD6">
        <w:rPr>
          <w:rFonts w:ascii="Courier New" w:hAnsi="Courier New" w:cs="Courier New"/>
          <w:sz w:val="18"/>
          <w:szCs w:val="18"/>
        </w:rPr>
        <w:tab/>
        <w:t>//clears the graphics screen.</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void screenInitialize()</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t>int gdriver = DETECT, gmode, errorcode; //initializes the graphics driver</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t>initgraph(&amp;gdriver, &amp;gmode, "C:\\tc\\bgi");//initializes the graphics system</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t>outport(0x0378,0x00);</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t>errorcode = graphresult();</w:t>
      </w:r>
      <w:r w:rsidRPr="00B63CD6">
        <w:rPr>
          <w:rFonts w:ascii="Courier New" w:hAnsi="Courier New" w:cs="Courier New"/>
          <w:sz w:val="18"/>
          <w:szCs w:val="18"/>
        </w:rPr>
        <w:tab/>
        <w:t xml:space="preserve">//returns an error code of last unsuccessful graphics </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//operation</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t>if (errorcode != grOk)</w:t>
      </w:r>
      <w:r w:rsidRPr="00B63CD6">
        <w:rPr>
          <w:rFonts w:ascii="Courier New" w:hAnsi="Courier New" w:cs="Courier New"/>
          <w:sz w:val="18"/>
          <w:szCs w:val="18"/>
        </w:rPr>
        <w:tab/>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t>{</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t>printf("Graphics error: %s\n",grapherrormsg(errorcode));</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t>printf("Press any key to halt:");</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t>getch();</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r>
      <w:r w:rsidRPr="00B63CD6">
        <w:rPr>
          <w:rFonts w:ascii="Courier New" w:hAnsi="Courier New" w:cs="Courier New"/>
          <w:sz w:val="18"/>
          <w:szCs w:val="18"/>
        </w:rPr>
        <w:tab/>
        <w:t>exit(0);</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t>}</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t>xMax=getmaxx();</w:t>
      </w:r>
      <w:r w:rsidRPr="00B63CD6">
        <w:rPr>
          <w:rFonts w:ascii="Courier New" w:hAnsi="Courier New" w:cs="Courier New"/>
          <w:sz w:val="18"/>
          <w:szCs w:val="18"/>
        </w:rPr>
        <w:tab/>
        <w:t>//get max screen X-coordinate.</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t>yMax=getmaxy();</w:t>
      </w:r>
      <w:r w:rsidRPr="00B63CD6">
        <w:rPr>
          <w:rFonts w:ascii="Courier New" w:hAnsi="Courier New" w:cs="Courier New"/>
          <w:sz w:val="18"/>
          <w:szCs w:val="18"/>
        </w:rPr>
        <w:tab/>
        <w:t>//get max screen Y-co-ordinate.</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void drawCoordinates(char a[])</w:t>
      </w:r>
      <w:r w:rsidRPr="00B63CD6">
        <w:rPr>
          <w:rFonts w:ascii="Courier New" w:hAnsi="Courier New" w:cs="Courier New"/>
          <w:sz w:val="18"/>
          <w:szCs w:val="18"/>
        </w:rPr>
        <w:tab/>
        <w:t xml:space="preserve">//it draws the co-ordinate graph on which the shape </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w:t>
      </w: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//is drawn</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t>char msg[80];</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t>setcolor(20);</w:t>
      </w:r>
      <w:r w:rsidRPr="00B63CD6">
        <w:rPr>
          <w:rFonts w:ascii="Courier New" w:hAnsi="Courier New" w:cs="Courier New"/>
          <w:sz w:val="18"/>
          <w:szCs w:val="18"/>
        </w:rPr>
        <w:tab/>
      </w:r>
      <w:r w:rsidRPr="00B63CD6">
        <w:rPr>
          <w:rFonts w:ascii="Courier New" w:hAnsi="Courier New" w:cs="Courier New"/>
          <w:sz w:val="18"/>
          <w:szCs w:val="18"/>
        </w:rPr>
        <w:tab/>
      </w:r>
      <w:r w:rsidRPr="00B63CD6">
        <w:rPr>
          <w:rFonts w:ascii="Courier New" w:hAnsi="Courier New" w:cs="Courier New"/>
          <w:sz w:val="18"/>
          <w:szCs w:val="18"/>
        </w:rPr>
        <w:tab/>
        <w:t>//sets the colors</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t>sprintf(msg,a);</w:t>
      </w:r>
      <w:r w:rsidRPr="00B63CD6">
        <w:rPr>
          <w:rFonts w:ascii="Courier New" w:hAnsi="Courier New" w:cs="Courier New"/>
          <w:sz w:val="18"/>
          <w:szCs w:val="18"/>
        </w:rPr>
        <w:tab/>
      </w:r>
      <w:r w:rsidRPr="00B63CD6">
        <w:rPr>
          <w:rFonts w:ascii="Courier New" w:hAnsi="Courier New" w:cs="Courier New"/>
          <w:sz w:val="18"/>
          <w:szCs w:val="18"/>
        </w:rPr>
        <w:tab/>
        <w:t>//prints the message sent as parameter a</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t>outtextxy(xMax/2-textwidth(msg)/2,0,msg);</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t>setcolor(255);</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t>line(4,yMax/2,xMax-4,yMax/2);</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t>line(xMax/2,textheight(msg),xMax/2,yMax-2*textheight(msg));</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t>outtextxy(9,yMax/2+5,"X");</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t>gotoxy(3,16);</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t>printf("'");</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t>outtextxy(xMax-textwidth("X")-9,yMax/2+5,"X");//displays a string in viewport.</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t>outtextxy(xMax/2,textheight(msg)+5,"Y");</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t>outtextxy(xMax/2,yMax-3*textheight("Y")-4,"Y");</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t>gotoxy(42,29);</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t>printf("'");</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t>setcolor(50);</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t>sprintf(msg,"Press any Key to Continue");</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t>outtextxy(430,470,msg);</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t>setcolor(255);</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t>rectangle(4,textheight(msg),xMax-4,yMax-2*textheight(msg)+1);</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t>setcolor(random(255));</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int main()</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t>clrscr();</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t>menu();</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t>getch();</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ab/>
        <w:t>return 0;</w:t>
      </w:r>
    </w:p>
    <w:p w:rsidR="007739F7" w:rsidRPr="00B63CD6" w:rsidRDefault="007739F7" w:rsidP="00B63CD6">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sz w:val="18"/>
          <w:szCs w:val="18"/>
        </w:rPr>
      </w:pPr>
      <w:r w:rsidRPr="00B63CD6">
        <w:rPr>
          <w:rFonts w:ascii="Courier New" w:hAnsi="Courier New" w:cs="Courier New"/>
          <w:sz w:val="18"/>
          <w:szCs w:val="18"/>
        </w:rPr>
        <w:t>}</w:t>
      </w:r>
    </w:p>
    <w:p w:rsidR="007739F7" w:rsidRDefault="007739F7" w:rsidP="00811D09">
      <w:pPr>
        <w:rPr>
          <w:rFonts w:ascii="Cambria" w:hAnsi="Cambria" w:cs="Cambria"/>
          <w:color w:val="000000"/>
          <w:sz w:val="18"/>
          <w:szCs w:val="18"/>
        </w:rPr>
      </w:pPr>
    </w:p>
    <w:p w:rsidR="007739F7" w:rsidRDefault="007739F7" w:rsidP="00811D09">
      <w:pPr>
        <w:rPr>
          <w:rFonts w:ascii="Cambria" w:hAnsi="Cambria" w:cs="Cambria"/>
          <w:color w:val="000000"/>
          <w:sz w:val="18"/>
          <w:szCs w:val="18"/>
        </w:rPr>
      </w:pPr>
    </w:p>
    <w:p w:rsidR="007739F7" w:rsidRDefault="007739F7">
      <w:pPr>
        <w:rPr>
          <w:b/>
          <w:bCs/>
          <w:color w:val="365F91"/>
          <w:sz w:val="28"/>
          <w:szCs w:val="28"/>
          <w:u w:val="single"/>
        </w:rPr>
      </w:pPr>
      <w:r>
        <w:rPr>
          <w:b/>
          <w:bCs/>
          <w:color w:val="365F91"/>
          <w:sz w:val="28"/>
          <w:szCs w:val="28"/>
          <w:u w:val="single"/>
        </w:rPr>
        <w:t>ASSIGNMENT 2:</w:t>
      </w:r>
    </w:p>
    <w:p w:rsidR="007739F7" w:rsidRDefault="007739F7">
      <w:pPr>
        <w:rPr>
          <w:b/>
          <w:bCs/>
          <w:color w:val="000000"/>
          <w:sz w:val="24"/>
          <w:szCs w:val="24"/>
        </w:rPr>
      </w:pPr>
      <w:r>
        <w:rPr>
          <w:b/>
          <w:bCs/>
          <w:color w:val="000000"/>
          <w:sz w:val="24"/>
          <w:szCs w:val="24"/>
        </w:rPr>
        <w:t>Problem:</w:t>
      </w:r>
    </w:p>
    <w:p w:rsidR="007739F7" w:rsidRDefault="007739F7" w:rsidP="00503415">
      <w:pPr>
        <w:jc w:val="both"/>
        <w:rPr>
          <w:color w:val="000000"/>
          <w:sz w:val="20"/>
          <w:szCs w:val="20"/>
        </w:rPr>
      </w:pPr>
      <w:r>
        <w:rPr>
          <w:color w:val="000000"/>
          <w:sz w:val="24"/>
          <w:szCs w:val="24"/>
        </w:rPr>
        <w:tab/>
      </w:r>
      <w:r w:rsidRPr="004B63B6">
        <w:rPr>
          <w:color w:val="000000"/>
          <w:sz w:val="20"/>
          <w:szCs w:val="20"/>
        </w:rPr>
        <w:t>Write a program with</w:t>
      </w:r>
      <w:r>
        <w:rPr>
          <w:color w:val="000000"/>
          <w:sz w:val="20"/>
          <w:szCs w:val="20"/>
        </w:rPr>
        <w:t xml:space="preserve"> colors, pixels, bars, and cleardevice using random number generation. We have a function random (no), it returns a random number between 0 and no. The effect is by drawing random radius, random color circles with same center and random pixels. khbit() function (defined in conio.h) returns a nonzero value when a key is pressed in the keyboard. So, the loop will continue until a key is pressed.</w:t>
      </w:r>
    </w:p>
    <w:p w:rsidR="007739F7" w:rsidRDefault="007739F7" w:rsidP="00503415">
      <w:pPr>
        <w:jc w:val="both"/>
        <w:rPr>
          <w:b/>
          <w:bCs/>
          <w:color w:val="000000"/>
          <w:sz w:val="24"/>
          <w:szCs w:val="24"/>
        </w:rPr>
      </w:pPr>
      <w:r>
        <w:rPr>
          <w:b/>
          <w:bCs/>
          <w:color w:val="000000"/>
          <w:sz w:val="24"/>
          <w:szCs w:val="24"/>
        </w:rPr>
        <w:t>Code:</w:t>
      </w:r>
    </w:p>
    <w:p w:rsidR="007739F7" w:rsidRPr="00B02ECE" w:rsidRDefault="007739F7" w:rsidP="00B02ECE">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B02ECE">
        <w:rPr>
          <w:rFonts w:ascii="Courier New" w:hAnsi="Courier New" w:cs="Courier New"/>
          <w:color w:val="000000"/>
          <w:sz w:val="18"/>
          <w:szCs w:val="18"/>
        </w:rPr>
        <w:t>#include&lt;graphics.h&gt;</w:t>
      </w:r>
    </w:p>
    <w:p w:rsidR="007739F7" w:rsidRPr="00B02ECE" w:rsidRDefault="007739F7" w:rsidP="00B02ECE">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B02ECE">
        <w:rPr>
          <w:rFonts w:ascii="Courier New" w:hAnsi="Courier New" w:cs="Courier New"/>
          <w:color w:val="000000"/>
          <w:sz w:val="18"/>
          <w:szCs w:val="18"/>
        </w:rPr>
        <w:t>#include&lt;stdlib.h&gt;</w:t>
      </w:r>
    </w:p>
    <w:p w:rsidR="007739F7" w:rsidRPr="00B02ECE" w:rsidRDefault="007739F7" w:rsidP="00B02ECE">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p>
    <w:p w:rsidR="007739F7" w:rsidRPr="00B02ECE" w:rsidRDefault="007739F7" w:rsidP="00B02ECE">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B02ECE">
        <w:rPr>
          <w:rFonts w:ascii="Courier New" w:hAnsi="Courier New" w:cs="Courier New"/>
          <w:color w:val="000000"/>
          <w:sz w:val="18"/>
          <w:szCs w:val="18"/>
        </w:rPr>
        <w:t>int xMax,yMax;</w:t>
      </w:r>
    </w:p>
    <w:p w:rsidR="007739F7" w:rsidRPr="00B02ECE" w:rsidRDefault="007739F7" w:rsidP="00B02ECE">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B02ECE">
        <w:rPr>
          <w:rFonts w:ascii="Courier New" w:hAnsi="Courier New" w:cs="Courier New"/>
          <w:color w:val="000000"/>
          <w:sz w:val="18"/>
          <w:szCs w:val="18"/>
        </w:rPr>
        <w:t>void screenInitialize();</w:t>
      </w:r>
    </w:p>
    <w:p w:rsidR="007739F7" w:rsidRPr="00B02ECE" w:rsidRDefault="007739F7" w:rsidP="00B02ECE">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B02ECE">
        <w:rPr>
          <w:rFonts w:ascii="Courier New" w:hAnsi="Courier New" w:cs="Courier New"/>
          <w:color w:val="000000"/>
          <w:sz w:val="18"/>
          <w:szCs w:val="18"/>
        </w:rPr>
        <w:t>void draw();</w:t>
      </w:r>
    </w:p>
    <w:p w:rsidR="007739F7" w:rsidRPr="00B02ECE" w:rsidRDefault="007739F7" w:rsidP="00B02ECE">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p>
    <w:p w:rsidR="007739F7" w:rsidRPr="00B02ECE" w:rsidRDefault="007739F7" w:rsidP="00B02ECE">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B02ECE">
        <w:rPr>
          <w:rFonts w:ascii="Courier New" w:hAnsi="Courier New" w:cs="Courier New"/>
          <w:color w:val="000000"/>
          <w:sz w:val="18"/>
          <w:szCs w:val="18"/>
        </w:rPr>
        <w:t>void screenInitialize()</w:t>
      </w:r>
    </w:p>
    <w:p w:rsidR="007739F7" w:rsidRPr="00B02ECE" w:rsidRDefault="007739F7" w:rsidP="00B02ECE">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B02ECE">
        <w:rPr>
          <w:rFonts w:ascii="Courier New" w:hAnsi="Courier New" w:cs="Courier New"/>
          <w:color w:val="000000"/>
          <w:sz w:val="18"/>
          <w:szCs w:val="18"/>
        </w:rPr>
        <w:t>{</w:t>
      </w:r>
    </w:p>
    <w:p w:rsidR="007739F7" w:rsidRPr="00B02ECE" w:rsidRDefault="007739F7" w:rsidP="00B02ECE">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B02ECE">
        <w:rPr>
          <w:rFonts w:ascii="Courier New" w:hAnsi="Courier New" w:cs="Courier New"/>
          <w:color w:val="000000"/>
          <w:sz w:val="18"/>
          <w:szCs w:val="18"/>
        </w:rPr>
        <w:tab/>
        <w:t>int gdriver = DETECT, gmode, errorcode;</w:t>
      </w:r>
    </w:p>
    <w:p w:rsidR="007739F7" w:rsidRPr="00B02ECE" w:rsidRDefault="007739F7" w:rsidP="00B02ECE">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B02ECE">
        <w:rPr>
          <w:rFonts w:ascii="Courier New" w:hAnsi="Courier New" w:cs="Courier New"/>
          <w:color w:val="000000"/>
          <w:sz w:val="18"/>
          <w:szCs w:val="18"/>
        </w:rPr>
        <w:tab/>
        <w:t>initgraph(&amp;gdriver, &amp;gmode, "C:\\tc\\bgi");</w:t>
      </w:r>
      <w:r>
        <w:rPr>
          <w:rFonts w:ascii="Courier New" w:hAnsi="Courier New" w:cs="Courier New"/>
          <w:color w:val="000000"/>
          <w:sz w:val="18"/>
          <w:szCs w:val="18"/>
        </w:rPr>
        <w:tab/>
        <w:t>//Initialize the graphics driver.</w:t>
      </w:r>
    </w:p>
    <w:p w:rsidR="007739F7" w:rsidRPr="00B02ECE" w:rsidRDefault="007739F7" w:rsidP="00B02ECE">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B02ECE">
        <w:rPr>
          <w:rFonts w:ascii="Courier New" w:hAnsi="Courier New" w:cs="Courier New"/>
          <w:color w:val="000000"/>
          <w:sz w:val="18"/>
          <w:szCs w:val="18"/>
        </w:rPr>
        <w:tab/>
        <w:t>outport(0x0378,0x00);</w:t>
      </w:r>
    </w:p>
    <w:p w:rsidR="007739F7" w:rsidRPr="00B02ECE" w:rsidRDefault="007739F7" w:rsidP="00B02ECE">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B02ECE">
        <w:rPr>
          <w:rFonts w:ascii="Courier New" w:hAnsi="Courier New" w:cs="Courier New"/>
          <w:color w:val="000000"/>
          <w:sz w:val="18"/>
          <w:szCs w:val="18"/>
        </w:rPr>
        <w:tab/>
        <w:t>errorcode = graphresult();</w:t>
      </w:r>
      <w:r>
        <w:rPr>
          <w:rFonts w:ascii="Courier New" w:hAnsi="Courier New" w:cs="Courier New"/>
          <w:color w:val="000000"/>
          <w:sz w:val="18"/>
          <w:szCs w:val="18"/>
        </w:rPr>
        <w:tab/>
        <w:t>//Check For Error</w:t>
      </w:r>
    </w:p>
    <w:p w:rsidR="007739F7" w:rsidRPr="00B02ECE" w:rsidRDefault="007739F7" w:rsidP="00B02ECE">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B02ECE">
        <w:rPr>
          <w:rFonts w:ascii="Courier New" w:hAnsi="Courier New" w:cs="Courier New"/>
          <w:color w:val="000000"/>
          <w:sz w:val="18"/>
          <w:szCs w:val="18"/>
        </w:rPr>
        <w:tab/>
        <w:t>if (errorcode != grOk)</w:t>
      </w:r>
    </w:p>
    <w:p w:rsidR="007739F7" w:rsidRPr="00B02ECE" w:rsidRDefault="007739F7" w:rsidP="00B02ECE">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B02ECE">
        <w:rPr>
          <w:rFonts w:ascii="Courier New" w:hAnsi="Courier New" w:cs="Courier New"/>
          <w:color w:val="000000"/>
          <w:sz w:val="18"/>
          <w:szCs w:val="18"/>
        </w:rPr>
        <w:tab/>
        <w:t>{</w:t>
      </w:r>
    </w:p>
    <w:p w:rsidR="007739F7" w:rsidRPr="00B02ECE" w:rsidRDefault="007739F7" w:rsidP="00B02ECE">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B02ECE">
        <w:rPr>
          <w:rFonts w:ascii="Courier New" w:hAnsi="Courier New" w:cs="Courier New"/>
          <w:color w:val="000000"/>
          <w:sz w:val="18"/>
          <w:szCs w:val="18"/>
        </w:rPr>
        <w:tab/>
      </w:r>
      <w:r w:rsidRPr="00B02ECE">
        <w:rPr>
          <w:rFonts w:ascii="Courier New" w:hAnsi="Courier New" w:cs="Courier New"/>
          <w:color w:val="000000"/>
          <w:sz w:val="18"/>
          <w:szCs w:val="18"/>
        </w:rPr>
        <w:tab/>
        <w:t>printf("Graphics error: %s\n",grapherrormsg(errorcode));</w:t>
      </w:r>
    </w:p>
    <w:p w:rsidR="007739F7" w:rsidRPr="00B02ECE" w:rsidRDefault="007739F7" w:rsidP="00B02ECE">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B02ECE">
        <w:rPr>
          <w:rFonts w:ascii="Courier New" w:hAnsi="Courier New" w:cs="Courier New"/>
          <w:color w:val="000000"/>
          <w:sz w:val="18"/>
          <w:szCs w:val="18"/>
        </w:rPr>
        <w:tab/>
      </w:r>
      <w:r w:rsidRPr="00B02ECE">
        <w:rPr>
          <w:rFonts w:ascii="Courier New" w:hAnsi="Courier New" w:cs="Courier New"/>
          <w:color w:val="000000"/>
          <w:sz w:val="18"/>
          <w:szCs w:val="18"/>
        </w:rPr>
        <w:tab/>
        <w:t>printf("Press any key to halt:");</w:t>
      </w:r>
    </w:p>
    <w:p w:rsidR="007739F7" w:rsidRPr="00B02ECE" w:rsidRDefault="007739F7" w:rsidP="00B02ECE">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B02ECE">
        <w:rPr>
          <w:rFonts w:ascii="Courier New" w:hAnsi="Courier New" w:cs="Courier New"/>
          <w:color w:val="000000"/>
          <w:sz w:val="18"/>
          <w:szCs w:val="18"/>
        </w:rPr>
        <w:tab/>
      </w:r>
      <w:r w:rsidRPr="00B02ECE">
        <w:rPr>
          <w:rFonts w:ascii="Courier New" w:hAnsi="Courier New" w:cs="Courier New"/>
          <w:color w:val="000000"/>
          <w:sz w:val="18"/>
          <w:szCs w:val="18"/>
        </w:rPr>
        <w:tab/>
        <w:t>getch();</w:t>
      </w:r>
    </w:p>
    <w:p w:rsidR="007739F7" w:rsidRPr="00B02ECE" w:rsidRDefault="007739F7" w:rsidP="00B02ECE">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B02ECE">
        <w:rPr>
          <w:rFonts w:ascii="Courier New" w:hAnsi="Courier New" w:cs="Courier New"/>
          <w:color w:val="000000"/>
          <w:sz w:val="18"/>
          <w:szCs w:val="18"/>
        </w:rPr>
        <w:tab/>
      </w:r>
      <w:r w:rsidRPr="00B02ECE">
        <w:rPr>
          <w:rFonts w:ascii="Courier New" w:hAnsi="Courier New" w:cs="Courier New"/>
          <w:color w:val="000000"/>
          <w:sz w:val="18"/>
          <w:szCs w:val="18"/>
        </w:rPr>
        <w:tab/>
        <w:t>exit(0);</w:t>
      </w:r>
    </w:p>
    <w:p w:rsidR="007739F7" w:rsidRDefault="007739F7" w:rsidP="00B02ECE">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B02ECE">
        <w:rPr>
          <w:rFonts w:ascii="Courier New" w:hAnsi="Courier New" w:cs="Courier New"/>
          <w:color w:val="000000"/>
          <w:sz w:val="18"/>
          <w:szCs w:val="18"/>
        </w:rPr>
        <w:tab/>
        <w:t>}</w:t>
      </w:r>
    </w:p>
    <w:p w:rsidR="007739F7" w:rsidRDefault="007739F7" w:rsidP="00B02ECE">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p>
    <w:p w:rsidR="007739F7" w:rsidRDefault="007739F7" w:rsidP="00B02ECE">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Pr>
          <w:rFonts w:ascii="Courier New" w:hAnsi="Courier New" w:cs="Courier New"/>
          <w:color w:val="000000"/>
          <w:sz w:val="18"/>
          <w:szCs w:val="18"/>
        </w:rPr>
        <w:t>/* Get the max x and max y coordinated of the screen */</w:t>
      </w:r>
    </w:p>
    <w:p w:rsidR="007739F7" w:rsidRPr="00B02ECE" w:rsidRDefault="007739F7" w:rsidP="00B02ECE">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p>
    <w:p w:rsidR="007739F7" w:rsidRPr="00B02ECE" w:rsidRDefault="007739F7" w:rsidP="00B02ECE">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B02ECE">
        <w:rPr>
          <w:rFonts w:ascii="Courier New" w:hAnsi="Courier New" w:cs="Courier New"/>
          <w:color w:val="000000"/>
          <w:sz w:val="18"/>
          <w:szCs w:val="18"/>
        </w:rPr>
        <w:tab/>
        <w:t>xMax=getmaxx();</w:t>
      </w:r>
      <w:r>
        <w:rPr>
          <w:rFonts w:ascii="Courier New" w:hAnsi="Courier New" w:cs="Courier New"/>
          <w:color w:val="000000"/>
          <w:sz w:val="18"/>
          <w:szCs w:val="18"/>
        </w:rPr>
        <w:tab/>
      </w:r>
    </w:p>
    <w:p w:rsidR="007739F7" w:rsidRPr="00B02ECE" w:rsidRDefault="007739F7" w:rsidP="00B02ECE">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B02ECE">
        <w:rPr>
          <w:rFonts w:ascii="Courier New" w:hAnsi="Courier New" w:cs="Courier New"/>
          <w:color w:val="000000"/>
          <w:sz w:val="18"/>
          <w:szCs w:val="18"/>
        </w:rPr>
        <w:tab/>
        <w:t>yMax=getmaxy();</w:t>
      </w:r>
    </w:p>
    <w:p w:rsidR="007739F7" w:rsidRPr="00B02ECE" w:rsidRDefault="007739F7" w:rsidP="00B02ECE">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B02ECE">
        <w:rPr>
          <w:rFonts w:ascii="Courier New" w:hAnsi="Courier New" w:cs="Courier New"/>
          <w:color w:val="000000"/>
          <w:sz w:val="18"/>
          <w:szCs w:val="18"/>
        </w:rPr>
        <w:t>}</w:t>
      </w:r>
    </w:p>
    <w:p w:rsidR="007739F7" w:rsidRPr="00B02ECE" w:rsidRDefault="007739F7" w:rsidP="00B02ECE">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B02ECE">
        <w:rPr>
          <w:rFonts w:ascii="Courier New" w:hAnsi="Courier New" w:cs="Courier New"/>
          <w:color w:val="000000"/>
          <w:sz w:val="18"/>
          <w:szCs w:val="18"/>
        </w:rPr>
        <w:t>void draw()</w:t>
      </w:r>
    </w:p>
    <w:p w:rsidR="007739F7" w:rsidRPr="00B02ECE" w:rsidRDefault="007739F7" w:rsidP="00B02ECE">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B02ECE">
        <w:rPr>
          <w:rFonts w:ascii="Courier New" w:hAnsi="Courier New" w:cs="Courier New"/>
          <w:color w:val="000000"/>
          <w:sz w:val="18"/>
          <w:szCs w:val="18"/>
        </w:rPr>
        <w:t>{</w:t>
      </w:r>
    </w:p>
    <w:p w:rsidR="007739F7" w:rsidRPr="00B02ECE" w:rsidRDefault="007739F7" w:rsidP="00457119">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Pr>
          <w:rFonts w:ascii="Courier New" w:hAnsi="Courier New" w:cs="Courier New"/>
          <w:color w:val="000000"/>
          <w:sz w:val="18"/>
          <w:szCs w:val="18"/>
        </w:rPr>
        <w:t xml:space="preserve">    </w:t>
      </w:r>
      <w:r w:rsidRPr="00B02ECE">
        <w:rPr>
          <w:rFonts w:ascii="Courier New" w:hAnsi="Courier New" w:cs="Courier New"/>
          <w:color w:val="000000"/>
          <w:sz w:val="18"/>
          <w:szCs w:val="18"/>
        </w:rPr>
        <w:t>setcolor(0);</w:t>
      </w:r>
    </w:p>
    <w:p w:rsidR="007739F7" w:rsidRDefault="007739F7" w:rsidP="00B02ECE">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B02ECE">
        <w:rPr>
          <w:rFonts w:ascii="Courier New" w:hAnsi="Courier New" w:cs="Courier New"/>
          <w:color w:val="000000"/>
          <w:sz w:val="18"/>
          <w:szCs w:val="18"/>
        </w:rPr>
        <w:t xml:space="preserve">    setfillstyle(1,12);</w:t>
      </w:r>
    </w:p>
    <w:p w:rsidR="007739F7" w:rsidRDefault="007739F7" w:rsidP="00B02ECE">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p>
    <w:p w:rsidR="007739F7" w:rsidRDefault="007739F7" w:rsidP="00B02ECE">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Pr>
          <w:rFonts w:ascii="Courier New" w:hAnsi="Courier New" w:cs="Courier New"/>
          <w:color w:val="000000"/>
          <w:sz w:val="18"/>
          <w:szCs w:val="18"/>
        </w:rPr>
        <w:t>/*Here we draw two boxes using bar command inside which the circles will be drawn*/</w:t>
      </w:r>
    </w:p>
    <w:p w:rsidR="007739F7" w:rsidRPr="00B02ECE" w:rsidRDefault="007739F7" w:rsidP="00B02ECE">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p>
    <w:p w:rsidR="007739F7" w:rsidRPr="00B02ECE" w:rsidRDefault="007739F7" w:rsidP="00B02ECE">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B02ECE">
        <w:rPr>
          <w:rFonts w:ascii="Courier New" w:hAnsi="Courier New" w:cs="Courier New"/>
          <w:color w:val="000000"/>
          <w:sz w:val="18"/>
          <w:szCs w:val="18"/>
        </w:rPr>
        <w:t xml:space="preserve">    bar(xMax/2-300,yMax/2-200,xMax/2+300,yMax/2+200);</w:t>
      </w:r>
    </w:p>
    <w:p w:rsidR="007739F7" w:rsidRPr="00B02ECE" w:rsidRDefault="007739F7" w:rsidP="00B02ECE">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B02ECE">
        <w:rPr>
          <w:rFonts w:ascii="Courier New" w:hAnsi="Courier New" w:cs="Courier New"/>
          <w:color w:val="000000"/>
          <w:sz w:val="18"/>
          <w:szCs w:val="18"/>
        </w:rPr>
        <w:t xml:space="preserve">    setfillstyle(1,8);</w:t>
      </w:r>
    </w:p>
    <w:p w:rsidR="007739F7" w:rsidRDefault="007739F7" w:rsidP="00B02ECE">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B02ECE">
        <w:rPr>
          <w:rFonts w:ascii="Courier New" w:hAnsi="Courier New" w:cs="Courier New"/>
          <w:color w:val="000000"/>
          <w:sz w:val="18"/>
          <w:szCs w:val="18"/>
        </w:rPr>
        <w:t xml:space="preserve">    bar(xMax/2-250,yMax/2-150,xMax/2+250,yMax/2+150);</w:t>
      </w:r>
    </w:p>
    <w:p w:rsidR="007739F7" w:rsidRDefault="007739F7" w:rsidP="00B02ECE">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p>
    <w:p w:rsidR="007739F7" w:rsidRDefault="007739F7" w:rsidP="00B02ECE">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Pr>
          <w:rFonts w:ascii="Courier New" w:hAnsi="Courier New" w:cs="Courier New"/>
          <w:color w:val="000000"/>
          <w:sz w:val="18"/>
          <w:szCs w:val="18"/>
        </w:rPr>
        <w:t>/*This loop will continue untill the user presses any key */</w:t>
      </w:r>
    </w:p>
    <w:p w:rsidR="007739F7" w:rsidRPr="00B02ECE" w:rsidRDefault="007739F7" w:rsidP="00B02ECE">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p>
    <w:p w:rsidR="007739F7" w:rsidRPr="00B02ECE" w:rsidRDefault="007739F7" w:rsidP="00B02ECE">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B02ECE">
        <w:rPr>
          <w:rFonts w:ascii="Courier New" w:hAnsi="Courier New" w:cs="Courier New"/>
          <w:color w:val="000000"/>
          <w:sz w:val="18"/>
          <w:szCs w:val="18"/>
        </w:rPr>
        <w:t xml:space="preserve">    while(!kbhit())</w:t>
      </w:r>
    </w:p>
    <w:p w:rsidR="007739F7" w:rsidRDefault="007739F7" w:rsidP="00B02ECE">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B02ECE">
        <w:rPr>
          <w:rFonts w:ascii="Courier New" w:hAnsi="Courier New" w:cs="Courier New"/>
          <w:color w:val="000000"/>
          <w:sz w:val="18"/>
          <w:szCs w:val="18"/>
        </w:rPr>
        <w:t xml:space="preserve">    {</w:t>
      </w:r>
    </w:p>
    <w:p w:rsidR="007739F7" w:rsidRPr="00B02ECE" w:rsidRDefault="007739F7" w:rsidP="00B02ECE">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Pr>
          <w:rFonts w:ascii="Courier New" w:hAnsi="Courier New" w:cs="Courier New"/>
          <w:color w:val="000000"/>
          <w:sz w:val="18"/>
          <w:szCs w:val="18"/>
        </w:rPr>
        <w:tab/>
      </w:r>
      <w:r>
        <w:rPr>
          <w:rFonts w:ascii="Courier New" w:hAnsi="Courier New" w:cs="Courier New"/>
          <w:color w:val="000000"/>
          <w:sz w:val="18"/>
          <w:szCs w:val="18"/>
        </w:rPr>
        <w:tab/>
        <w:t>/*Here we draw the pixels on the screen.*/</w:t>
      </w:r>
    </w:p>
    <w:p w:rsidR="007739F7" w:rsidRPr="00B02ECE" w:rsidRDefault="007739F7" w:rsidP="00B02ECE">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B02ECE">
        <w:rPr>
          <w:rFonts w:ascii="Courier New" w:hAnsi="Courier New" w:cs="Courier New"/>
          <w:color w:val="000000"/>
          <w:sz w:val="18"/>
          <w:szCs w:val="18"/>
        </w:rPr>
        <w:tab/>
      </w:r>
      <w:r w:rsidRPr="00B02ECE">
        <w:rPr>
          <w:rFonts w:ascii="Courier New" w:hAnsi="Courier New" w:cs="Courier New"/>
          <w:color w:val="000000"/>
          <w:sz w:val="18"/>
          <w:szCs w:val="18"/>
        </w:rPr>
        <w:tab/>
        <w:t>putpixel(random(439)+101,random(279)+101,random(16));</w:t>
      </w:r>
    </w:p>
    <w:p w:rsidR="007739F7" w:rsidRPr="00B02ECE" w:rsidRDefault="007739F7" w:rsidP="00B02ECE">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B02ECE">
        <w:rPr>
          <w:rFonts w:ascii="Courier New" w:hAnsi="Courier New" w:cs="Courier New"/>
          <w:color w:val="000000"/>
          <w:sz w:val="18"/>
          <w:szCs w:val="18"/>
        </w:rPr>
        <w:tab/>
      </w:r>
      <w:r w:rsidRPr="00B02ECE">
        <w:rPr>
          <w:rFonts w:ascii="Courier New" w:hAnsi="Courier New" w:cs="Courier New"/>
          <w:color w:val="000000"/>
          <w:sz w:val="18"/>
          <w:szCs w:val="18"/>
        </w:rPr>
        <w:tab/>
        <w:t>delay(300);</w:t>
      </w:r>
    </w:p>
    <w:p w:rsidR="007739F7" w:rsidRPr="00B02ECE" w:rsidRDefault="007739F7" w:rsidP="00B02ECE">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B02ECE">
        <w:rPr>
          <w:rFonts w:ascii="Courier New" w:hAnsi="Courier New" w:cs="Courier New"/>
          <w:color w:val="000000"/>
          <w:sz w:val="18"/>
          <w:szCs w:val="18"/>
        </w:rPr>
        <w:tab/>
      </w:r>
      <w:r w:rsidRPr="00B02ECE">
        <w:rPr>
          <w:rFonts w:ascii="Courier New" w:hAnsi="Courier New" w:cs="Courier New"/>
          <w:color w:val="000000"/>
          <w:sz w:val="18"/>
          <w:szCs w:val="18"/>
        </w:rPr>
        <w:tab/>
        <w:t>setcolor(random(16));</w:t>
      </w:r>
    </w:p>
    <w:p w:rsidR="007739F7" w:rsidRDefault="007739F7" w:rsidP="00B02ECE">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B02ECE">
        <w:rPr>
          <w:rFonts w:ascii="Courier New" w:hAnsi="Courier New" w:cs="Courier New"/>
          <w:color w:val="000000"/>
          <w:sz w:val="18"/>
          <w:szCs w:val="18"/>
        </w:rPr>
        <w:tab/>
      </w:r>
      <w:r w:rsidRPr="00B02ECE">
        <w:rPr>
          <w:rFonts w:ascii="Courier New" w:hAnsi="Courier New" w:cs="Courier New"/>
          <w:color w:val="000000"/>
          <w:sz w:val="18"/>
          <w:szCs w:val="18"/>
        </w:rPr>
        <w:tab/>
        <w:t>delay(300);</w:t>
      </w:r>
    </w:p>
    <w:p w:rsidR="007739F7" w:rsidRDefault="007739F7" w:rsidP="00B02ECE">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p>
    <w:p w:rsidR="007739F7" w:rsidRDefault="007739F7" w:rsidP="00B02ECE">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p>
    <w:p w:rsidR="007739F7" w:rsidRDefault="007739F7" w:rsidP="00B02ECE">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Pr>
          <w:rFonts w:ascii="Courier New" w:hAnsi="Courier New" w:cs="Courier New"/>
          <w:color w:val="000000"/>
          <w:sz w:val="18"/>
          <w:szCs w:val="18"/>
        </w:rPr>
        <w:tab/>
      </w:r>
      <w:r>
        <w:rPr>
          <w:rFonts w:ascii="Courier New" w:hAnsi="Courier New" w:cs="Courier New"/>
          <w:color w:val="000000"/>
          <w:sz w:val="18"/>
          <w:szCs w:val="18"/>
        </w:rPr>
        <w:tab/>
        <w:t>/*Draw the circle*/</w:t>
      </w:r>
    </w:p>
    <w:p w:rsidR="007739F7" w:rsidRPr="00B02ECE" w:rsidRDefault="007739F7" w:rsidP="00B02ECE">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p>
    <w:p w:rsidR="007739F7" w:rsidRPr="00B02ECE" w:rsidRDefault="007739F7" w:rsidP="00B02ECE">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B02ECE">
        <w:rPr>
          <w:rFonts w:ascii="Courier New" w:hAnsi="Courier New" w:cs="Courier New"/>
          <w:color w:val="000000"/>
          <w:sz w:val="18"/>
          <w:szCs w:val="18"/>
        </w:rPr>
        <w:tab/>
      </w:r>
      <w:r w:rsidRPr="00B02ECE">
        <w:rPr>
          <w:rFonts w:ascii="Courier New" w:hAnsi="Courier New" w:cs="Courier New"/>
          <w:color w:val="000000"/>
          <w:sz w:val="18"/>
          <w:szCs w:val="18"/>
        </w:rPr>
        <w:tab/>
        <w:t>circle(320,240,random(170));</w:t>
      </w:r>
    </w:p>
    <w:p w:rsidR="007739F7" w:rsidRPr="00B02ECE" w:rsidRDefault="007739F7" w:rsidP="00B02ECE">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B02ECE">
        <w:rPr>
          <w:rFonts w:ascii="Courier New" w:hAnsi="Courier New" w:cs="Courier New"/>
          <w:color w:val="000000"/>
          <w:sz w:val="18"/>
          <w:szCs w:val="18"/>
        </w:rPr>
        <w:tab/>
      </w:r>
      <w:r w:rsidRPr="00B02ECE">
        <w:rPr>
          <w:rFonts w:ascii="Courier New" w:hAnsi="Courier New" w:cs="Courier New"/>
          <w:color w:val="000000"/>
          <w:sz w:val="18"/>
          <w:szCs w:val="18"/>
        </w:rPr>
        <w:tab/>
        <w:t>delay(300);</w:t>
      </w:r>
    </w:p>
    <w:p w:rsidR="007739F7" w:rsidRPr="00B02ECE" w:rsidRDefault="007739F7" w:rsidP="00B02ECE">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B02ECE">
        <w:rPr>
          <w:rFonts w:ascii="Courier New" w:hAnsi="Courier New" w:cs="Courier New"/>
          <w:color w:val="000000"/>
          <w:sz w:val="18"/>
          <w:szCs w:val="18"/>
        </w:rPr>
        <w:t xml:space="preserve">    }</w:t>
      </w:r>
    </w:p>
    <w:p w:rsidR="007739F7" w:rsidRPr="00B02ECE" w:rsidRDefault="007739F7" w:rsidP="00B02ECE">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B02ECE">
        <w:rPr>
          <w:rFonts w:ascii="Courier New" w:hAnsi="Courier New" w:cs="Courier New"/>
          <w:color w:val="000000"/>
          <w:sz w:val="18"/>
          <w:szCs w:val="18"/>
        </w:rPr>
        <w:t xml:space="preserve">    closegraph();</w:t>
      </w:r>
    </w:p>
    <w:p w:rsidR="007739F7" w:rsidRPr="00B02ECE" w:rsidRDefault="007739F7" w:rsidP="00B02ECE">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B02ECE">
        <w:rPr>
          <w:rFonts w:ascii="Courier New" w:hAnsi="Courier New" w:cs="Courier New"/>
          <w:color w:val="000000"/>
          <w:sz w:val="18"/>
          <w:szCs w:val="18"/>
        </w:rPr>
        <w:t>}</w:t>
      </w:r>
    </w:p>
    <w:p w:rsidR="007739F7" w:rsidRPr="00B02ECE" w:rsidRDefault="007739F7" w:rsidP="00B02ECE">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B02ECE">
        <w:rPr>
          <w:rFonts w:ascii="Courier New" w:hAnsi="Courier New" w:cs="Courier New"/>
          <w:color w:val="000000"/>
          <w:sz w:val="18"/>
          <w:szCs w:val="18"/>
        </w:rPr>
        <w:t>int main()</w:t>
      </w:r>
    </w:p>
    <w:p w:rsidR="007739F7" w:rsidRPr="00B02ECE" w:rsidRDefault="007739F7" w:rsidP="00B02ECE">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B02ECE">
        <w:rPr>
          <w:rFonts w:ascii="Courier New" w:hAnsi="Courier New" w:cs="Courier New"/>
          <w:color w:val="000000"/>
          <w:sz w:val="18"/>
          <w:szCs w:val="18"/>
        </w:rPr>
        <w:t>{</w:t>
      </w:r>
    </w:p>
    <w:p w:rsidR="007739F7" w:rsidRPr="00B02ECE" w:rsidRDefault="007739F7" w:rsidP="00B02ECE">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B02ECE">
        <w:rPr>
          <w:rFonts w:ascii="Courier New" w:hAnsi="Courier New" w:cs="Courier New"/>
          <w:color w:val="000000"/>
          <w:sz w:val="18"/>
          <w:szCs w:val="18"/>
        </w:rPr>
        <w:tab/>
        <w:t>screenInitialize();</w:t>
      </w:r>
      <w:r>
        <w:rPr>
          <w:rFonts w:ascii="Courier New" w:hAnsi="Courier New" w:cs="Courier New"/>
          <w:color w:val="000000"/>
          <w:sz w:val="18"/>
          <w:szCs w:val="18"/>
        </w:rPr>
        <w:t xml:space="preserve"> //Initialize the graphics system.</w:t>
      </w:r>
    </w:p>
    <w:p w:rsidR="007739F7" w:rsidRPr="00B02ECE" w:rsidRDefault="007739F7" w:rsidP="00B02ECE">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B02ECE">
        <w:rPr>
          <w:rFonts w:ascii="Courier New" w:hAnsi="Courier New" w:cs="Courier New"/>
          <w:color w:val="000000"/>
          <w:sz w:val="18"/>
          <w:szCs w:val="18"/>
        </w:rPr>
        <w:tab/>
        <w:t>draw();</w:t>
      </w:r>
      <w:r>
        <w:rPr>
          <w:rFonts w:ascii="Courier New" w:hAnsi="Courier New" w:cs="Courier New"/>
          <w:color w:val="000000"/>
          <w:sz w:val="18"/>
          <w:szCs w:val="18"/>
        </w:rPr>
        <w:tab/>
      </w:r>
      <w:r>
        <w:rPr>
          <w:rFonts w:ascii="Courier New" w:hAnsi="Courier New" w:cs="Courier New"/>
          <w:color w:val="000000"/>
          <w:sz w:val="18"/>
          <w:szCs w:val="18"/>
        </w:rPr>
        <w:tab/>
        <w:t>//Draw the random circles.</w:t>
      </w:r>
    </w:p>
    <w:p w:rsidR="007739F7" w:rsidRPr="00B02ECE" w:rsidRDefault="007739F7" w:rsidP="00B02ECE">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B02ECE">
        <w:rPr>
          <w:rFonts w:ascii="Courier New" w:hAnsi="Courier New" w:cs="Courier New"/>
          <w:color w:val="000000"/>
          <w:sz w:val="18"/>
          <w:szCs w:val="18"/>
        </w:rPr>
        <w:tab/>
        <w:t>return 0;</w:t>
      </w:r>
    </w:p>
    <w:p w:rsidR="007739F7" w:rsidRPr="00B02ECE" w:rsidRDefault="007739F7" w:rsidP="00B02ECE">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B02ECE">
        <w:rPr>
          <w:rFonts w:ascii="Courier New" w:hAnsi="Courier New" w:cs="Courier New"/>
          <w:color w:val="000000"/>
          <w:sz w:val="18"/>
          <w:szCs w:val="18"/>
        </w:rPr>
        <w:t>}</w:t>
      </w:r>
    </w:p>
    <w:p w:rsidR="007739F7" w:rsidRDefault="007739F7" w:rsidP="00A33BD4">
      <w:pPr>
        <w:spacing w:after="0" w:line="240" w:lineRule="auto"/>
        <w:jc w:val="both"/>
        <w:rPr>
          <w:rFonts w:ascii="Cambria" w:hAnsi="Cambria" w:cs="Cambria"/>
          <w:color w:val="000000"/>
          <w:sz w:val="18"/>
          <w:szCs w:val="18"/>
        </w:rPr>
      </w:pPr>
    </w:p>
    <w:p w:rsidR="007739F7" w:rsidRPr="00A33BD4" w:rsidRDefault="007739F7" w:rsidP="00A33BD4">
      <w:pPr>
        <w:spacing w:after="0" w:line="240" w:lineRule="auto"/>
        <w:jc w:val="both"/>
        <w:rPr>
          <w:rFonts w:ascii="Cambria" w:hAnsi="Cambria" w:cs="Cambria"/>
          <w:color w:val="000000"/>
          <w:sz w:val="18"/>
          <w:szCs w:val="18"/>
        </w:rPr>
      </w:pPr>
    </w:p>
    <w:p w:rsidR="007739F7" w:rsidRDefault="007739F7" w:rsidP="00503415">
      <w:pPr>
        <w:jc w:val="both"/>
        <w:rPr>
          <w:b/>
          <w:bCs/>
          <w:color w:val="365F91"/>
          <w:sz w:val="28"/>
          <w:szCs w:val="28"/>
          <w:u w:val="single"/>
        </w:rPr>
      </w:pPr>
      <w:r>
        <w:rPr>
          <w:b/>
          <w:bCs/>
          <w:color w:val="365F91"/>
          <w:sz w:val="28"/>
          <w:szCs w:val="28"/>
          <w:u w:val="single"/>
        </w:rPr>
        <w:t>ASSIGNMENT 3:</w:t>
      </w:r>
    </w:p>
    <w:p w:rsidR="007739F7" w:rsidRDefault="007739F7" w:rsidP="00503415">
      <w:pPr>
        <w:jc w:val="both"/>
        <w:rPr>
          <w:b/>
          <w:bCs/>
          <w:color w:val="000000"/>
          <w:sz w:val="24"/>
          <w:szCs w:val="24"/>
        </w:rPr>
      </w:pPr>
      <w:r>
        <w:rPr>
          <w:b/>
          <w:bCs/>
          <w:color w:val="000000"/>
          <w:sz w:val="24"/>
          <w:szCs w:val="24"/>
        </w:rPr>
        <w:t>Problem:</w:t>
      </w:r>
    </w:p>
    <w:p w:rsidR="007739F7" w:rsidRDefault="007739F7" w:rsidP="00503415">
      <w:pPr>
        <w:jc w:val="both"/>
        <w:rPr>
          <w:color w:val="000000"/>
          <w:sz w:val="20"/>
          <w:szCs w:val="20"/>
        </w:rPr>
      </w:pPr>
      <w:r>
        <w:rPr>
          <w:color w:val="000000"/>
          <w:sz w:val="20"/>
          <w:szCs w:val="20"/>
        </w:rPr>
        <w:tab/>
        <w:t>Given a finite number of cities (choose cities from 1 to a finite number) along with the distance of travel (distance between two cities randomly selected) between each pair of them. The aim is to find the cheapest distance of visiting all cities and returning to the start point.</w:t>
      </w:r>
    </w:p>
    <w:p w:rsidR="007739F7" w:rsidRDefault="007739F7" w:rsidP="00503415">
      <w:pPr>
        <w:jc w:val="both"/>
        <w:rPr>
          <w:b/>
          <w:bCs/>
          <w:color w:val="000000"/>
          <w:sz w:val="24"/>
          <w:szCs w:val="24"/>
        </w:rPr>
      </w:pPr>
      <w:r>
        <w:rPr>
          <w:b/>
          <w:bCs/>
          <w:color w:val="000000"/>
          <w:sz w:val="24"/>
          <w:szCs w:val="24"/>
        </w:rPr>
        <w:t>Code:</w:t>
      </w:r>
    </w:p>
    <w:p w:rsidR="007739F7" w:rsidRPr="004067AC" w:rsidRDefault="007739F7" w:rsidP="004067AC">
      <w:pPr>
        <w:spacing w:after="0" w:line="240" w:lineRule="auto"/>
        <w:jc w:val="both"/>
        <w:rPr>
          <w:rFonts w:ascii="Cambria" w:hAnsi="Cambria" w:cs="Cambria"/>
          <w:color w:val="000000"/>
          <w:sz w:val="18"/>
          <w:szCs w:val="18"/>
        </w:rPr>
      </w:pPr>
    </w:p>
    <w:p w:rsidR="007739F7" w:rsidRPr="007965F7" w:rsidRDefault="007739F7" w:rsidP="007965F7">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#include&lt;stdio.h&gt;</w:t>
      </w:r>
    </w:p>
    <w:p w:rsidR="007739F7" w:rsidRPr="007965F7" w:rsidRDefault="007739F7" w:rsidP="007965F7">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#include&lt;conio.h&gt;</w:t>
      </w:r>
    </w:p>
    <w:p w:rsidR="007739F7" w:rsidRPr="007965F7" w:rsidRDefault="007739F7" w:rsidP="00DB20C3">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 xml:space="preserve">#define </w:t>
      </w:r>
      <w:smartTag w:uri="urn:schemas-microsoft-com:office:smarttags" w:element="stockticker">
        <w:r w:rsidRPr="007965F7">
          <w:rPr>
            <w:rFonts w:ascii="Courier New" w:hAnsi="Courier New" w:cs="Courier New"/>
            <w:color w:val="000000"/>
            <w:sz w:val="18"/>
            <w:szCs w:val="18"/>
          </w:rPr>
          <w:t>ALL</w:t>
        </w:r>
      </w:smartTag>
      <w:r w:rsidRPr="007965F7">
        <w:rPr>
          <w:rFonts w:ascii="Courier New" w:hAnsi="Courier New" w:cs="Courier New"/>
          <w:color w:val="000000"/>
          <w:sz w:val="18"/>
          <w:szCs w:val="18"/>
        </w:rPr>
        <w:t xml:space="preserve"> -1</w:t>
      </w:r>
    </w:p>
    <w:p w:rsidR="007739F7" w:rsidRPr="007965F7" w:rsidRDefault="007739F7" w:rsidP="00DB20C3">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#define MAXCITIES 10</w:t>
      </w:r>
    </w:p>
    <w:p w:rsidR="007739F7" w:rsidRPr="007965F7" w:rsidRDefault="007739F7" w:rsidP="00DB20C3">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p>
    <w:p w:rsidR="007739F7" w:rsidRPr="007965F7" w:rsidRDefault="007739F7" w:rsidP="00DB20C3">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enum BOOL{FALSE,</w:t>
      </w:r>
      <w:smartTag w:uri="urn:schemas-microsoft-com:office:smarttags" w:element="stockticker">
        <w:r w:rsidRPr="007965F7">
          <w:rPr>
            <w:rFonts w:ascii="Courier New" w:hAnsi="Courier New" w:cs="Courier New"/>
            <w:color w:val="000000"/>
            <w:sz w:val="18"/>
            <w:szCs w:val="18"/>
          </w:rPr>
          <w:t>TRUE</w:t>
        </w:r>
      </w:smartTag>
      <w:r w:rsidRPr="007965F7">
        <w:rPr>
          <w:rFonts w:ascii="Courier New" w:hAnsi="Courier New" w:cs="Courier New"/>
          <w:color w:val="000000"/>
          <w:sz w:val="18"/>
          <w:szCs w:val="18"/>
        </w:rPr>
        <w:t>};</w:t>
      </w:r>
    </w:p>
    <w:p w:rsidR="007739F7" w:rsidRPr="007965F7" w:rsidRDefault="007739F7" w:rsidP="00DB20C3">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long *visited;//visited nodes set here</w:t>
      </w:r>
    </w:p>
    <w:p w:rsidR="007739F7" w:rsidRPr="007965F7" w:rsidRDefault="007739F7" w:rsidP="00DB20C3">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long *min_circuit;//min inner circuit for given node as start node at position indexed 0</w:t>
      </w:r>
    </w:p>
    <w:p w:rsidR="007739F7" w:rsidRPr="007965F7" w:rsidRDefault="007739F7" w:rsidP="00DB20C3">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long *ham_circuit;//optimal circuit with length stored at position indexed 0</w:t>
      </w:r>
    </w:p>
    <w:p w:rsidR="007739F7" w:rsidRPr="007965F7" w:rsidRDefault="007739F7" w:rsidP="00DB20C3">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long min_circuit_length;//min circuit lenth for given start node</w:t>
      </w:r>
    </w:p>
    <w:p w:rsidR="007739F7" w:rsidRPr="007965F7" w:rsidRDefault="007739F7" w:rsidP="00DB20C3">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int n;//city count</w:t>
      </w:r>
    </w:p>
    <w:p w:rsidR="007739F7" w:rsidRPr="007965F7" w:rsidRDefault="007739F7" w:rsidP="00DB20C3">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long matrix[MAXCITIES][MAXCITIES];//nondirectional nXn symmetric matrix</w:t>
      </w:r>
    </w:p>
    <w:p w:rsidR="007739F7" w:rsidRPr="007965F7" w:rsidRDefault="007739F7" w:rsidP="00DB20C3">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//to store path distances as sourceXdestination</w:t>
      </w:r>
    </w:p>
    <w:p w:rsidR="007739F7" w:rsidRPr="007965F7" w:rsidRDefault="007739F7" w:rsidP="00DB20C3">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long INFI;// INFINITY value to be defined by user</w:t>
      </w:r>
    </w:p>
    <w:p w:rsidR="007739F7" w:rsidRPr="007965F7" w:rsidRDefault="007739F7" w:rsidP="00DB20C3">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p>
    <w:p w:rsidR="007739F7" w:rsidRPr="007965F7" w:rsidRDefault="007739F7" w:rsidP="00DB20C3">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 function resets minimum circuit for a given start node</w:t>
      </w:r>
    </w:p>
    <w:p w:rsidR="007739F7" w:rsidRPr="007965F7" w:rsidRDefault="007739F7" w:rsidP="00DB20C3">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//with setting its id at index 0 and setting furthr node ids to -1</w:t>
      </w:r>
    </w:p>
    <w:p w:rsidR="007739F7" w:rsidRPr="007965F7" w:rsidRDefault="007739F7" w:rsidP="00DB20C3">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void reset_min_circuit(int s_v_id)</w:t>
      </w:r>
    </w:p>
    <w:p w:rsidR="007739F7" w:rsidRPr="007965F7" w:rsidRDefault="007739F7" w:rsidP="00DB20C3">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w:t>
      </w:r>
    </w:p>
    <w:p w:rsidR="007739F7" w:rsidRPr="007965F7" w:rsidRDefault="007739F7" w:rsidP="00DB20C3">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t>int i;</w:t>
      </w:r>
    </w:p>
    <w:p w:rsidR="007739F7" w:rsidRPr="007965F7" w:rsidRDefault="007739F7" w:rsidP="00DB20C3">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t>min_circuit[0]=s_v_id;</w:t>
      </w:r>
    </w:p>
    <w:p w:rsidR="007739F7" w:rsidRPr="007965F7" w:rsidRDefault="007739F7" w:rsidP="00DB20C3">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p>
    <w:p w:rsidR="007739F7" w:rsidRPr="007965F7" w:rsidRDefault="007739F7" w:rsidP="00DB20C3">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t>for(i=1;i&lt;n;i++)</w:t>
      </w:r>
    </w:p>
    <w:p w:rsidR="007739F7" w:rsidRPr="007965F7" w:rsidRDefault="007739F7" w:rsidP="00DB20C3">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t>{</w:t>
      </w:r>
    </w:p>
    <w:p w:rsidR="007739F7" w:rsidRPr="007965F7" w:rsidRDefault="007739F7" w:rsidP="00DB20C3">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r>
      <w:r w:rsidRPr="007965F7">
        <w:rPr>
          <w:rFonts w:ascii="Courier New" w:hAnsi="Courier New" w:cs="Courier New"/>
          <w:color w:val="000000"/>
          <w:sz w:val="18"/>
          <w:szCs w:val="18"/>
        </w:rPr>
        <w:tab/>
        <w:t>min_circuit[i]=-1;</w:t>
      </w:r>
    </w:p>
    <w:p w:rsidR="007739F7" w:rsidRPr="007965F7" w:rsidRDefault="007739F7" w:rsidP="00DB20C3">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t>}</w:t>
      </w:r>
    </w:p>
    <w:p w:rsidR="007739F7" w:rsidRPr="007965F7" w:rsidRDefault="007739F7" w:rsidP="00DB20C3">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w:t>
      </w:r>
    </w:p>
    <w:p w:rsidR="007739F7" w:rsidRPr="007965F7" w:rsidRDefault="007739F7" w:rsidP="00DB20C3">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p>
    <w:p w:rsidR="007739F7" w:rsidRPr="007965F7" w:rsidRDefault="007739F7" w:rsidP="00DB20C3">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 marks given node id with given flag</w:t>
      </w:r>
    </w:p>
    <w:p w:rsidR="007739F7" w:rsidRDefault="007739F7" w:rsidP="00DB20C3">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 if id==ALL it marks all nodes with given flag</w:t>
      </w:r>
    </w:p>
    <w:p w:rsidR="007739F7" w:rsidRPr="007965F7" w:rsidRDefault="007739F7" w:rsidP="00DB20C3">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p>
    <w:p w:rsidR="007739F7" w:rsidRPr="007965F7" w:rsidRDefault="007739F7" w:rsidP="00DB20C3">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void set_visited(int v_id,BOOL flag)</w:t>
      </w:r>
    </w:p>
    <w:p w:rsidR="007739F7" w:rsidRPr="007965F7" w:rsidRDefault="007739F7" w:rsidP="00DB20C3">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w:t>
      </w:r>
    </w:p>
    <w:p w:rsidR="007739F7" w:rsidRPr="007965F7" w:rsidRDefault="007739F7" w:rsidP="00DB20C3">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t>int i;</w:t>
      </w:r>
    </w:p>
    <w:p w:rsidR="007739F7" w:rsidRPr="007965F7" w:rsidRDefault="007739F7" w:rsidP="00DB20C3">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t>if(v_id==ALL)</w:t>
      </w:r>
    </w:p>
    <w:p w:rsidR="007739F7" w:rsidRPr="007965F7" w:rsidRDefault="007739F7" w:rsidP="00DB20C3">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t>{</w:t>
      </w:r>
    </w:p>
    <w:p w:rsidR="007739F7" w:rsidRPr="007965F7" w:rsidRDefault="007739F7" w:rsidP="00DB20C3">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r>
      <w:r w:rsidRPr="007965F7">
        <w:rPr>
          <w:rFonts w:ascii="Courier New" w:hAnsi="Courier New" w:cs="Courier New"/>
          <w:color w:val="000000"/>
          <w:sz w:val="18"/>
          <w:szCs w:val="18"/>
        </w:rPr>
        <w:tab/>
        <w:t>for(i=0;i&lt;n;i++)</w:t>
      </w:r>
    </w:p>
    <w:p w:rsidR="007739F7" w:rsidRPr="007965F7" w:rsidRDefault="007739F7" w:rsidP="00DB20C3">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r>
      <w:r w:rsidRPr="007965F7">
        <w:rPr>
          <w:rFonts w:ascii="Courier New" w:hAnsi="Courier New" w:cs="Courier New"/>
          <w:color w:val="000000"/>
          <w:sz w:val="18"/>
          <w:szCs w:val="18"/>
        </w:rPr>
        <w:tab/>
        <w:t>{</w:t>
      </w:r>
    </w:p>
    <w:p w:rsidR="007739F7" w:rsidRPr="007965F7" w:rsidRDefault="007739F7" w:rsidP="00DB20C3">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r>
      <w:r w:rsidRPr="007965F7">
        <w:rPr>
          <w:rFonts w:ascii="Courier New" w:hAnsi="Courier New" w:cs="Courier New"/>
          <w:color w:val="000000"/>
          <w:sz w:val="18"/>
          <w:szCs w:val="18"/>
        </w:rPr>
        <w:tab/>
      </w:r>
      <w:r w:rsidRPr="007965F7">
        <w:rPr>
          <w:rFonts w:ascii="Courier New" w:hAnsi="Courier New" w:cs="Courier New"/>
          <w:color w:val="000000"/>
          <w:sz w:val="18"/>
          <w:szCs w:val="18"/>
        </w:rPr>
        <w:tab/>
        <w:t>visited[i]=flag;</w:t>
      </w:r>
    </w:p>
    <w:p w:rsidR="007739F7" w:rsidRPr="007965F7" w:rsidRDefault="007739F7" w:rsidP="00DB20C3">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r>
      <w:r w:rsidRPr="007965F7">
        <w:rPr>
          <w:rFonts w:ascii="Courier New" w:hAnsi="Courier New" w:cs="Courier New"/>
          <w:color w:val="000000"/>
          <w:sz w:val="18"/>
          <w:szCs w:val="18"/>
        </w:rPr>
        <w:tab/>
        <w:t>}</w:t>
      </w:r>
    </w:p>
    <w:p w:rsidR="007739F7" w:rsidRPr="007965F7" w:rsidRDefault="007739F7" w:rsidP="00DB20C3">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t>}</w:t>
      </w:r>
    </w:p>
    <w:p w:rsidR="007739F7" w:rsidRPr="007965F7" w:rsidRDefault="007739F7" w:rsidP="00DB20C3">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t>else</w:t>
      </w:r>
      <w:r w:rsidRPr="007965F7">
        <w:rPr>
          <w:rFonts w:ascii="Courier New" w:hAnsi="Courier New" w:cs="Courier New"/>
          <w:color w:val="000000"/>
          <w:sz w:val="18"/>
          <w:szCs w:val="18"/>
        </w:rPr>
        <w:tab/>
      </w:r>
    </w:p>
    <w:p w:rsidR="007739F7" w:rsidRPr="007965F7" w:rsidRDefault="007739F7" w:rsidP="00DB20C3">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t>{</w:t>
      </w:r>
    </w:p>
    <w:p w:rsidR="007739F7" w:rsidRPr="007965F7" w:rsidRDefault="007739F7" w:rsidP="00DB20C3">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r>
      <w:r w:rsidRPr="007965F7">
        <w:rPr>
          <w:rFonts w:ascii="Courier New" w:hAnsi="Courier New" w:cs="Courier New"/>
          <w:color w:val="000000"/>
          <w:sz w:val="18"/>
          <w:szCs w:val="18"/>
        </w:rPr>
        <w:tab/>
        <w:t>visited[v_id]=flag;</w:t>
      </w:r>
    </w:p>
    <w:p w:rsidR="007739F7" w:rsidRPr="007965F7" w:rsidRDefault="007739F7" w:rsidP="00DB20C3">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t>}</w:t>
      </w:r>
    </w:p>
    <w:p w:rsidR="007739F7" w:rsidRPr="007965F7" w:rsidRDefault="007739F7" w:rsidP="00DB20C3">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w:t>
      </w:r>
    </w:p>
    <w:p w:rsidR="007739F7" w:rsidRPr="007965F7" w:rsidRDefault="007739F7" w:rsidP="00DB20C3">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p>
    <w:p w:rsidR="007739F7" w:rsidRPr="007965F7" w:rsidRDefault="007739F7" w:rsidP="00DB20C3">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 function sets hamiltonion circuit for a given path length</w:t>
      </w:r>
    </w:p>
    <w:p w:rsidR="007739F7" w:rsidRDefault="007739F7" w:rsidP="00DB20C3">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p>
    <w:p w:rsidR="007739F7" w:rsidRPr="007965F7" w:rsidRDefault="007739F7" w:rsidP="00DB20C3">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//with setting it at index 0 and setting furthr nodes from current min_circuit</w:t>
      </w:r>
    </w:p>
    <w:p w:rsidR="007739F7" w:rsidRPr="007965F7" w:rsidRDefault="007739F7" w:rsidP="00DB20C3">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void SET_HAM_CKT(long pl)</w:t>
      </w:r>
    </w:p>
    <w:p w:rsidR="007739F7" w:rsidRPr="007965F7" w:rsidRDefault="007739F7" w:rsidP="00DB20C3">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w:t>
      </w:r>
    </w:p>
    <w:p w:rsidR="007739F7" w:rsidRPr="007965F7" w:rsidRDefault="007739F7" w:rsidP="00DB20C3">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t>ham_circuit[0]=pl;</w:t>
      </w:r>
    </w:p>
    <w:p w:rsidR="007739F7" w:rsidRPr="007965F7" w:rsidRDefault="007739F7" w:rsidP="00DB20C3">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t>for(int i=0;i&lt;n;i++)</w:t>
      </w:r>
    </w:p>
    <w:p w:rsidR="007739F7" w:rsidRPr="007965F7" w:rsidRDefault="007739F7" w:rsidP="00DB20C3">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t>{</w:t>
      </w:r>
    </w:p>
    <w:p w:rsidR="007739F7" w:rsidRPr="007965F7" w:rsidRDefault="007739F7" w:rsidP="00DB20C3">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r>
      <w:r w:rsidRPr="007965F7">
        <w:rPr>
          <w:rFonts w:ascii="Courier New" w:hAnsi="Courier New" w:cs="Courier New"/>
          <w:color w:val="000000"/>
          <w:sz w:val="18"/>
          <w:szCs w:val="18"/>
        </w:rPr>
        <w:tab/>
        <w:t>ham_circuit[i+1]=min_circuit[i];</w:t>
      </w:r>
    </w:p>
    <w:p w:rsidR="007739F7" w:rsidRPr="007965F7" w:rsidRDefault="007739F7" w:rsidP="00DB20C3">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t>}</w:t>
      </w:r>
    </w:p>
    <w:p w:rsidR="007739F7" w:rsidRPr="007965F7" w:rsidRDefault="007739F7" w:rsidP="00377339">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t>ham_circuit[n+1]=min_circuit[0];</w:t>
      </w:r>
    </w:p>
    <w:p w:rsidR="007739F7" w:rsidRPr="007965F7" w:rsidRDefault="007739F7" w:rsidP="00377339">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w:t>
      </w:r>
    </w:p>
    <w:p w:rsidR="007739F7" w:rsidRPr="007965F7" w:rsidRDefault="007739F7" w:rsidP="00377339">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p>
    <w:p w:rsidR="007739F7" w:rsidRPr="007965F7" w:rsidRDefault="007739F7" w:rsidP="00377339">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//function sets a valid circuit by finiding min inner path for a given</w:t>
      </w:r>
    </w:p>
    <w:p w:rsidR="007739F7" w:rsidRPr="007965F7" w:rsidRDefault="007739F7" w:rsidP="00377339">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//combination start vertex and next vertex to start vertex such that</w:t>
      </w:r>
    </w:p>
    <w:p w:rsidR="007739F7" w:rsidRPr="007965F7" w:rsidRDefault="007739F7" w:rsidP="00377339">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 the 2nd vertex of circuits is always s_n_v and start and dest node is</w:t>
      </w:r>
    </w:p>
    <w:p w:rsidR="007739F7" w:rsidRPr="007965F7" w:rsidRDefault="007739F7" w:rsidP="00377339">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//always s_v for all possible values of s_n_v, and then returns the</w:t>
      </w:r>
    </w:p>
    <w:p w:rsidR="007739F7" w:rsidRPr="007965F7" w:rsidRDefault="007739F7" w:rsidP="00377339">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 valid circuit length for this combination</w:t>
      </w:r>
    </w:p>
    <w:p w:rsidR="007739F7" w:rsidRPr="007965F7" w:rsidRDefault="007739F7" w:rsidP="00377339">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p>
    <w:p w:rsidR="007739F7" w:rsidRPr="007965F7" w:rsidRDefault="007739F7" w:rsidP="00377339">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long get_valid_circuit(int s_v,int s_n_v)</w:t>
      </w:r>
    </w:p>
    <w:p w:rsidR="007739F7" w:rsidRPr="007965F7" w:rsidRDefault="007739F7" w:rsidP="00377339">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w:t>
      </w:r>
    </w:p>
    <w:p w:rsidR="007739F7" w:rsidRPr="007965F7" w:rsidRDefault="007739F7" w:rsidP="00377339">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t>int next_v,min,v_count=1;</w:t>
      </w:r>
    </w:p>
    <w:p w:rsidR="007739F7" w:rsidRPr="007965F7" w:rsidRDefault="007739F7" w:rsidP="00377339">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t>long path_length=0;</w:t>
      </w:r>
    </w:p>
    <w:p w:rsidR="007739F7" w:rsidRPr="007965F7" w:rsidRDefault="007739F7" w:rsidP="00377339">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r>
    </w:p>
    <w:p w:rsidR="007739F7" w:rsidRPr="007965F7" w:rsidRDefault="007739F7" w:rsidP="00377339">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t>min_circuit[0]=s_v;</w:t>
      </w:r>
    </w:p>
    <w:p w:rsidR="007739F7" w:rsidRPr="007965F7" w:rsidRDefault="007739F7" w:rsidP="00377339">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t>min_circuit[1]=s_n_v;</w:t>
      </w:r>
    </w:p>
    <w:p w:rsidR="007739F7" w:rsidRPr="007965F7" w:rsidRDefault="007739F7" w:rsidP="00377339">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t>set_visited(s_n_v,TRUE);</w:t>
      </w:r>
    </w:p>
    <w:p w:rsidR="007739F7" w:rsidRPr="007965F7" w:rsidRDefault="007739F7" w:rsidP="00377339">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t>path_length+=matrix[s_v][s_n_v];</w:t>
      </w:r>
    </w:p>
    <w:p w:rsidR="007739F7" w:rsidRPr="007965F7" w:rsidRDefault="007739F7" w:rsidP="00377339">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r>
    </w:p>
    <w:p w:rsidR="007739F7" w:rsidRPr="007965F7" w:rsidRDefault="007739F7" w:rsidP="00377339">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t>for(int V=s_n_v;v_count&lt;n-1;v_count++)</w:t>
      </w:r>
    </w:p>
    <w:p w:rsidR="007739F7" w:rsidRPr="007965F7" w:rsidRDefault="007739F7" w:rsidP="00377339">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t xml:space="preserve">{   </w:t>
      </w:r>
    </w:p>
    <w:p w:rsidR="007739F7" w:rsidRPr="007965F7" w:rsidRDefault="007739F7" w:rsidP="00377339">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r>
      <w:r w:rsidRPr="007965F7">
        <w:rPr>
          <w:rFonts w:ascii="Courier New" w:hAnsi="Courier New" w:cs="Courier New"/>
          <w:color w:val="000000"/>
          <w:sz w:val="18"/>
          <w:szCs w:val="18"/>
        </w:rPr>
        <w:tab/>
        <w:t>min=INFI;</w:t>
      </w:r>
    </w:p>
    <w:p w:rsidR="007739F7" w:rsidRPr="007965F7" w:rsidRDefault="007739F7" w:rsidP="00377339">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r>
      <w:r w:rsidRPr="007965F7">
        <w:rPr>
          <w:rFonts w:ascii="Courier New" w:hAnsi="Courier New" w:cs="Courier New"/>
          <w:color w:val="000000"/>
          <w:sz w:val="18"/>
          <w:szCs w:val="18"/>
        </w:rPr>
        <w:tab/>
        <w:t>for(int i=0;i&lt;n;i++)</w:t>
      </w:r>
    </w:p>
    <w:p w:rsidR="007739F7" w:rsidRPr="007965F7" w:rsidRDefault="007739F7" w:rsidP="00377339">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r>
      <w:r w:rsidRPr="007965F7">
        <w:rPr>
          <w:rFonts w:ascii="Courier New" w:hAnsi="Courier New" w:cs="Courier New"/>
          <w:color w:val="000000"/>
          <w:sz w:val="18"/>
          <w:szCs w:val="18"/>
        </w:rPr>
        <w:tab/>
        <w:t>{</w:t>
      </w:r>
      <w:r w:rsidRPr="007965F7">
        <w:rPr>
          <w:rFonts w:ascii="Courier New" w:hAnsi="Courier New" w:cs="Courier New"/>
          <w:color w:val="000000"/>
          <w:sz w:val="18"/>
          <w:szCs w:val="18"/>
        </w:rPr>
        <w:tab/>
      </w:r>
    </w:p>
    <w:p w:rsidR="007739F7" w:rsidRPr="007965F7" w:rsidRDefault="007739F7" w:rsidP="00377339">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r>
      <w:r w:rsidRPr="007965F7">
        <w:rPr>
          <w:rFonts w:ascii="Courier New" w:hAnsi="Courier New" w:cs="Courier New"/>
          <w:color w:val="000000"/>
          <w:sz w:val="18"/>
          <w:szCs w:val="18"/>
        </w:rPr>
        <w:tab/>
      </w:r>
      <w:r w:rsidRPr="007965F7">
        <w:rPr>
          <w:rFonts w:ascii="Courier New" w:hAnsi="Courier New" w:cs="Courier New"/>
          <w:color w:val="000000"/>
          <w:sz w:val="18"/>
          <w:szCs w:val="18"/>
        </w:rPr>
        <w:tab/>
        <w:t>if(</w:t>
      </w:r>
      <w:r w:rsidRPr="007965F7">
        <w:rPr>
          <w:rFonts w:ascii="Courier New" w:hAnsi="Courier New" w:cs="Courier New"/>
          <w:color w:val="000000"/>
          <w:sz w:val="18"/>
          <w:szCs w:val="18"/>
        </w:rPr>
        <w:tab/>
        <w:t>matrix[V][i]&lt;INFI &amp;&amp; !visited[i] &amp;&amp; matrix[V][i]&lt;=min )</w:t>
      </w:r>
    </w:p>
    <w:p w:rsidR="007739F7" w:rsidRPr="007965F7" w:rsidRDefault="007739F7" w:rsidP="00377339">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r>
      <w:r w:rsidRPr="007965F7">
        <w:rPr>
          <w:rFonts w:ascii="Courier New" w:hAnsi="Courier New" w:cs="Courier New"/>
          <w:color w:val="000000"/>
          <w:sz w:val="18"/>
          <w:szCs w:val="18"/>
        </w:rPr>
        <w:tab/>
      </w:r>
      <w:r w:rsidRPr="007965F7">
        <w:rPr>
          <w:rFonts w:ascii="Courier New" w:hAnsi="Courier New" w:cs="Courier New"/>
          <w:color w:val="000000"/>
          <w:sz w:val="18"/>
          <w:szCs w:val="18"/>
        </w:rPr>
        <w:tab/>
        <w:t>{</w:t>
      </w:r>
    </w:p>
    <w:p w:rsidR="007739F7" w:rsidRPr="007965F7" w:rsidRDefault="007739F7" w:rsidP="00377339">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r>
      <w:r w:rsidRPr="007965F7">
        <w:rPr>
          <w:rFonts w:ascii="Courier New" w:hAnsi="Courier New" w:cs="Courier New"/>
          <w:color w:val="000000"/>
          <w:sz w:val="18"/>
          <w:szCs w:val="18"/>
        </w:rPr>
        <w:tab/>
      </w:r>
      <w:r w:rsidRPr="007965F7">
        <w:rPr>
          <w:rFonts w:ascii="Courier New" w:hAnsi="Courier New" w:cs="Courier New"/>
          <w:color w:val="000000"/>
          <w:sz w:val="18"/>
          <w:szCs w:val="18"/>
        </w:rPr>
        <w:tab/>
      </w:r>
      <w:r w:rsidRPr="007965F7">
        <w:rPr>
          <w:rFonts w:ascii="Courier New" w:hAnsi="Courier New" w:cs="Courier New"/>
          <w:color w:val="000000"/>
          <w:sz w:val="18"/>
          <w:szCs w:val="18"/>
        </w:rPr>
        <w:tab/>
        <w:t>min=matrix[V][next_v=i];</w:t>
      </w:r>
    </w:p>
    <w:p w:rsidR="007739F7" w:rsidRPr="007965F7" w:rsidRDefault="007739F7" w:rsidP="00377339">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r>
      <w:r w:rsidRPr="007965F7">
        <w:rPr>
          <w:rFonts w:ascii="Courier New" w:hAnsi="Courier New" w:cs="Courier New"/>
          <w:color w:val="000000"/>
          <w:sz w:val="18"/>
          <w:szCs w:val="18"/>
        </w:rPr>
        <w:tab/>
      </w:r>
      <w:r w:rsidRPr="007965F7">
        <w:rPr>
          <w:rFonts w:ascii="Courier New" w:hAnsi="Courier New" w:cs="Courier New"/>
          <w:color w:val="000000"/>
          <w:sz w:val="18"/>
          <w:szCs w:val="18"/>
        </w:rPr>
        <w:tab/>
        <w:t>}</w:t>
      </w:r>
    </w:p>
    <w:p w:rsidR="007739F7" w:rsidRPr="007965F7" w:rsidRDefault="007739F7" w:rsidP="00377339">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r>
      <w:r w:rsidRPr="007965F7">
        <w:rPr>
          <w:rFonts w:ascii="Courier New" w:hAnsi="Courier New" w:cs="Courier New"/>
          <w:color w:val="000000"/>
          <w:sz w:val="18"/>
          <w:szCs w:val="18"/>
        </w:rPr>
        <w:tab/>
        <w:t>}</w:t>
      </w:r>
    </w:p>
    <w:p w:rsidR="007739F7" w:rsidRPr="007965F7" w:rsidRDefault="007739F7" w:rsidP="00377339">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r>
      <w:r w:rsidRPr="007965F7">
        <w:rPr>
          <w:rFonts w:ascii="Courier New" w:hAnsi="Courier New" w:cs="Courier New"/>
          <w:color w:val="000000"/>
          <w:sz w:val="18"/>
          <w:szCs w:val="18"/>
        </w:rPr>
        <w:tab/>
        <w:t>set_visited(next_v,TRUE);</w:t>
      </w:r>
    </w:p>
    <w:p w:rsidR="007739F7" w:rsidRPr="007965F7" w:rsidRDefault="007739F7" w:rsidP="00377339">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r>
      <w:r w:rsidRPr="007965F7">
        <w:rPr>
          <w:rFonts w:ascii="Courier New" w:hAnsi="Courier New" w:cs="Courier New"/>
          <w:color w:val="000000"/>
          <w:sz w:val="18"/>
          <w:szCs w:val="18"/>
        </w:rPr>
        <w:tab/>
        <w:t>V=min_circuit[v_count+1]=next_v;</w:t>
      </w:r>
    </w:p>
    <w:p w:rsidR="007739F7" w:rsidRPr="007965F7" w:rsidRDefault="007739F7" w:rsidP="00377339">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r>
      <w:r w:rsidRPr="007965F7">
        <w:rPr>
          <w:rFonts w:ascii="Courier New" w:hAnsi="Courier New" w:cs="Courier New"/>
          <w:color w:val="000000"/>
          <w:sz w:val="18"/>
          <w:szCs w:val="18"/>
        </w:rPr>
        <w:tab/>
        <w:t>path_length+=min;</w:t>
      </w:r>
    </w:p>
    <w:p w:rsidR="007739F7" w:rsidRPr="007965F7" w:rsidRDefault="007739F7" w:rsidP="00377339">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t>}</w:t>
      </w:r>
    </w:p>
    <w:p w:rsidR="007739F7" w:rsidRPr="007965F7" w:rsidRDefault="007739F7" w:rsidP="00377339">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t>path_length+=matrix[min_circuit[n-1]][s_v];</w:t>
      </w:r>
    </w:p>
    <w:p w:rsidR="007739F7" w:rsidRPr="007965F7" w:rsidRDefault="007739F7" w:rsidP="00377339">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t>return(path_length);</w:t>
      </w:r>
    </w:p>
    <w:p w:rsidR="007739F7" w:rsidRPr="007965F7" w:rsidRDefault="007739F7" w:rsidP="00377339">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w:t>
      </w:r>
    </w:p>
    <w:p w:rsidR="007739F7" w:rsidRPr="007965F7" w:rsidRDefault="007739F7" w:rsidP="00377339">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p>
    <w:p w:rsidR="007739F7" w:rsidRPr="007965F7" w:rsidRDefault="007739F7" w:rsidP="00377339">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void main()</w:t>
      </w:r>
    </w:p>
    <w:p w:rsidR="007739F7" w:rsidRPr="007965F7" w:rsidRDefault="007739F7" w:rsidP="00377339">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w:t>
      </w:r>
    </w:p>
    <w:p w:rsidR="007739F7" w:rsidRPr="007965F7" w:rsidRDefault="007739F7" w:rsidP="00377339">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t>int pathcount,i,j,source,dest;</w:t>
      </w:r>
    </w:p>
    <w:p w:rsidR="007739F7" w:rsidRPr="007965F7" w:rsidRDefault="007739F7" w:rsidP="00377339">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t>long dist=0;</w:t>
      </w:r>
    </w:p>
    <w:p w:rsidR="007739F7" w:rsidRPr="007965F7" w:rsidRDefault="007739F7" w:rsidP="00377339">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t>long new_circuit_length=INFI;</w:t>
      </w:r>
    </w:p>
    <w:p w:rsidR="007739F7" w:rsidRPr="007965F7" w:rsidRDefault="007739F7" w:rsidP="00377339">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r>
    </w:p>
    <w:p w:rsidR="007739F7" w:rsidRPr="007965F7" w:rsidRDefault="007739F7" w:rsidP="00377339">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t>clrscr();</w:t>
      </w:r>
    </w:p>
    <w:p w:rsidR="007739F7" w:rsidRPr="007965F7" w:rsidRDefault="007739F7" w:rsidP="00377339">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r>
    </w:p>
    <w:p w:rsidR="007739F7" w:rsidRPr="007965F7" w:rsidRDefault="007739F7" w:rsidP="00377339">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t>printf("Make sure that infinity value &lt; sum of all path distances\nSet Infinity at (signed long):");</w:t>
      </w:r>
    </w:p>
    <w:p w:rsidR="007739F7" w:rsidRPr="007965F7" w:rsidRDefault="007739F7" w:rsidP="00377339">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t>scanf("%ld",&amp;INFI);</w:t>
      </w:r>
    </w:p>
    <w:p w:rsidR="007739F7" w:rsidRPr="007965F7" w:rsidRDefault="007739F7" w:rsidP="00377339">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t>printf("Enter no. of cities(MAX:%d):",MAXCITIES);</w:t>
      </w:r>
    </w:p>
    <w:p w:rsidR="007739F7" w:rsidRPr="007965F7" w:rsidRDefault="007739F7" w:rsidP="00377339">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t>scanf("%d",&amp;n);</w:t>
      </w:r>
    </w:p>
    <w:p w:rsidR="007739F7" w:rsidRPr="007965F7" w:rsidRDefault="007739F7" w:rsidP="00377339">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t>printf("Enter path count:");</w:t>
      </w:r>
    </w:p>
    <w:p w:rsidR="007739F7" w:rsidRPr="007965F7" w:rsidRDefault="007739F7" w:rsidP="00377339">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t>scanf("%d",&amp;pathcount);</w:t>
      </w:r>
    </w:p>
    <w:p w:rsidR="007739F7" w:rsidRPr="007965F7" w:rsidRDefault="007739F7" w:rsidP="00377339">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t>printf("Enter paths:&lt; source_id destination_id distance &gt;\n ids varying from 0 to %d\n",n-1);</w:t>
      </w:r>
    </w:p>
    <w:p w:rsidR="007739F7" w:rsidRPr="007965F7" w:rsidRDefault="007739F7" w:rsidP="00377339">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p>
    <w:p w:rsidR="007739F7" w:rsidRPr="007965F7" w:rsidRDefault="007739F7" w:rsidP="00377339">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t>//init all matrix distances to infinity</w:t>
      </w:r>
    </w:p>
    <w:p w:rsidR="007739F7" w:rsidRPr="007965F7" w:rsidRDefault="007739F7" w:rsidP="00377339">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t>for(i=0;i&lt;n;i++)</w:t>
      </w:r>
    </w:p>
    <w:p w:rsidR="007739F7" w:rsidRPr="007965F7" w:rsidRDefault="007739F7" w:rsidP="00377339">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t>{</w:t>
      </w:r>
    </w:p>
    <w:p w:rsidR="007739F7" w:rsidRPr="007965F7" w:rsidRDefault="007739F7" w:rsidP="00377339">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r>
      <w:r w:rsidRPr="007965F7">
        <w:rPr>
          <w:rFonts w:ascii="Courier New" w:hAnsi="Courier New" w:cs="Courier New"/>
          <w:color w:val="000000"/>
          <w:sz w:val="18"/>
          <w:szCs w:val="18"/>
        </w:rPr>
        <w:tab/>
        <w:t>for(j=0;j&lt;n;j++)</w:t>
      </w:r>
    </w:p>
    <w:p w:rsidR="007739F7" w:rsidRPr="007965F7" w:rsidRDefault="007739F7" w:rsidP="00377339">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r>
      <w:r w:rsidRPr="007965F7">
        <w:rPr>
          <w:rFonts w:ascii="Courier New" w:hAnsi="Courier New" w:cs="Courier New"/>
          <w:color w:val="000000"/>
          <w:sz w:val="18"/>
          <w:szCs w:val="18"/>
        </w:rPr>
        <w:tab/>
        <w:t>{</w:t>
      </w:r>
    </w:p>
    <w:p w:rsidR="007739F7" w:rsidRPr="007965F7" w:rsidRDefault="007739F7" w:rsidP="00377339">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r>
      <w:r w:rsidRPr="007965F7">
        <w:rPr>
          <w:rFonts w:ascii="Courier New" w:hAnsi="Courier New" w:cs="Courier New"/>
          <w:color w:val="000000"/>
          <w:sz w:val="18"/>
          <w:szCs w:val="18"/>
        </w:rPr>
        <w:tab/>
      </w:r>
      <w:r w:rsidRPr="007965F7">
        <w:rPr>
          <w:rFonts w:ascii="Courier New" w:hAnsi="Courier New" w:cs="Courier New"/>
          <w:color w:val="000000"/>
          <w:sz w:val="18"/>
          <w:szCs w:val="18"/>
        </w:rPr>
        <w:tab/>
        <w:t>matrix[i][j]=INFI;</w:t>
      </w:r>
    </w:p>
    <w:p w:rsidR="007739F7" w:rsidRPr="007965F7" w:rsidRDefault="007739F7" w:rsidP="00377339">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r>
      <w:r w:rsidRPr="007965F7">
        <w:rPr>
          <w:rFonts w:ascii="Courier New" w:hAnsi="Courier New" w:cs="Courier New"/>
          <w:color w:val="000000"/>
          <w:sz w:val="18"/>
          <w:szCs w:val="18"/>
        </w:rPr>
        <w:tab/>
        <w:t>}</w:t>
      </w:r>
    </w:p>
    <w:p w:rsidR="007739F7" w:rsidRPr="007965F7"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t>}</w:t>
      </w:r>
    </w:p>
    <w:p w:rsidR="007739F7" w:rsidRPr="007965F7"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p>
    <w:p w:rsidR="007739F7" w:rsidRPr="007965F7"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t>//populate the matrix</w:t>
      </w:r>
    </w:p>
    <w:p w:rsidR="007739F7" w:rsidRPr="007965F7"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t>for(i=0;i&lt;pathcount;i++)</w:t>
      </w:r>
    </w:p>
    <w:p w:rsidR="007739F7" w:rsidRPr="007965F7"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t>{</w:t>
      </w:r>
    </w:p>
    <w:p w:rsidR="007739F7" w:rsidRPr="007965F7"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r>
      <w:r w:rsidRPr="007965F7">
        <w:rPr>
          <w:rFonts w:ascii="Courier New" w:hAnsi="Courier New" w:cs="Courier New"/>
          <w:color w:val="000000"/>
          <w:sz w:val="18"/>
          <w:szCs w:val="18"/>
        </w:rPr>
        <w:tab/>
        <w:t>printf("[path %d]:",i);</w:t>
      </w:r>
    </w:p>
    <w:p w:rsidR="007739F7" w:rsidRPr="007965F7"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r>
      <w:r w:rsidRPr="007965F7">
        <w:rPr>
          <w:rFonts w:ascii="Courier New" w:hAnsi="Courier New" w:cs="Courier New"/>
          <w:color w:val="000000"/>
          <w:sz w:val="18"/>
          <w:szCs w:val="18"/>
        </w:rPr>
        <w:tab/>
        <w:t>scanf("%d %d %ld",&amp;source,&amp;dest,&amp;dist);</w:t>
      </w:r>
    </w:p>
    <w:p w:rsidR="007739F7" w:rsidRPr="007965F7"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r>
      <w:r w:rsidRPr="007965F7">
        <w:rPr>
          <w:rFonts w:ascii="Courier New" w:hAnsi="Courier New" w:cs="Courier New"/>
          <w:color w:val="000000"/>
          <w:sz w:val="18"/>
          <w:szCs w:val="18"/>
        </w:rPr>
        <w:tab/>
        <w:t>if(source!=dest)</w:t>
      </w:r>
    </w:p>
    <w:p w:rsidR="007739F7" w:rsidRPr="007965F7"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r>
      <w:r w:rsidRPr="007965F7">
        <w:rPr>
          <w:rFonts w:ascii="Courier New" w:hAnsi="Courier New" w:cs="Courier New"/>
          <w:color w:val="000000"/>
          <w:sz w:val="18"/>
          <w:szCs w:val="18"/>
        </w:rPr>
        <w:tab/>
        <w:t>{</w:t>
      </w:r>
    </w:p>
    <w:p w:rsidR="007739F7" w:rsidRPr="007965F7"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r>
      <w:r w:rsidRPr="007965F7">
        <w:rPr>
          <w:rFonts w:ascii="Courier New" w:hAnsi="Courier New" w:cs="Courier New"/>
          <w:color w:val="000000"/>
          <w:sz w:val="18"/>
          <w:szCs w:val="18"/>
        </w:rPr>
        <w:tab/>
      </w:r>
      <w:r w:rsidRPr="007965F7">
        <w:rPr>
          <w:rFonts w:ascii="Courier New" w:hAnsi="Courier New" w:cs="Courier New"/>
          <w:color w:val="000000"/>
          <w:sz w:val="18"/>
          <w:szCs w:val="18"/>
        </w:rPr>
        <w:tab/>
        <w:t>matrix[source][dest]=matrix[dest][source]=dist;</w:t>
      </w:r>
    </w:p>
    <w:p w:rsidR="007739F7" w:rsidRPr="007965F7"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r>
      <w:r w:rsidRPr="007965F7">
        <w:rPr>
          <w:rFonts w:ascii="Courier New" w:hAnsi="Courier New" w:cs="Courier New"/>
          <w:color w:val="000000"/>
          <w:sz w:val="18"/>
          <w:szCs w:val="18"/>
        </w:rPr>
        <w:tab/>
        <w:t>}</w:t>
      </w:r>
    </w:p>
    <w:p w:rsidR="007739F7" w:rsidRPr="007965F7"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t>}</w:t>
      </w:r>
    </w:p>
    <w:p w:rsidR="007739F7" w:rsidRPr="007965F7"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p>
    <w:p w:rsidR="007739F7" w:rsidRPr="007965F7"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t>visited=new long[n];</w:t>
      </w:r>
    </w:p>
    <w:p w:rsidR="007739F7" w:rsidRPr="007965F7"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t>min_circuit=new long[n];</w:t>
      </w:r>
    </w:p>
    <w:p w:rsidR="007739F7" w:rsidRPr="007965F7"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t>ham_circuit=new long[n+2];</w:t>
      </w:r>
    </w:p>
    <w:p w:rsidR="007739F7" w:rsidRPr="007965F7"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t>min_circuit_length=INFI;</w:t>
      </w:r>
    </w:p>
    <w:p w:rsidR="007739F7" w:rsidRPr="007965F7"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r>
    </w:p>
    <w:p w:rsidR="007739F7" w:rsidRPr="007965F7"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t>// algorithm</w:t>
      </w:r>
    </w:p>
    <w:p w:rsidR="007739F7" w:rsidRPr="007965F7"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t>//for each vertex, S_V as a staring node</w:t>
      </w:r>
    </w:p>
    <w:p w:rsidR="007739F7" w:rsidRPr="007965F7"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t>for(int S_V_id=0;S_V_id&lt;n;S_V_id++)</w:t>
      </w:r>
    </w:p>
    <w:p w:rsidR="007739F7" w:rsidRPr="007965F7"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t xml:space="preserve">{       </w:t>
      </w:r>
    </w:p>
    <w:p w:rsidR="007739F7" w:rsidRPr="007965F7"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r>
      <w:r w:rsidRPr="007965F7">
        <w:rPr>
          <w:rFonts w:ascii="Courier New" w:hAnsi="Courier New" w:cs="Courier New"/>
          <w:color w:val="000000"/>
          <w:sz w:val="18"/>
          <w:szCs w:val="18"/>
        </w:rPr>
        <w:tab/>
        <w:t>//for each and non start vertex as i</w:t>
      </w:r>
    </w:p>
    <w:p w:rsidR="007739F7" w:rsidRPr="007965F7"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r>
      <w:r w:rsidRPr="007965F7">
        <w:rPr>
          <w:rFonts w:ascii="Courier New" w:hAnsi="Courier New" w:cs="Courier New"/>
          <w:color w:val="000000"/>
          <w:sz w:val="18"/>
          <w:szCs w:val="18"/>
        </w:rPr>
        <w:tab/>
        <w:t>for(i=0;i&lt;n;i++)</w:t>
      </w:r>
    </w:p>
    <w:p w:rsidR="007739F7" w:rsidRPr="007965F7"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r>
      <w:r w:rsidRPr="007965F7">
        <w:rPr>
          <w:rFonts w:ascii="Courier New" w:hAnsi="Courier New" w:cs="Courier New"/>
          <w:color w:val="000000"/>
          <w:sz w:val="18"/>
          <w:szCs w:val="18"/>
        </w:rPr>
        <w:tab/>
        <w:t xml:space="preserve">{      </w:t>
      </w:r>
    </w:p>
    <w:p w:rsidR="007739F7" w:rsidRPr="007965F7"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r>
      <w:r w:rsidRPr="007965F7">
        <w:rPr>
          <w:rFonts w:ascii="Courier New" w:hAnsi="Courier New" w:cs="Courier New"/>
          <w:color w:val="000000"/>
          <w:sz w:val="18"/>
          <w:szCs w:val="18"/>
        </w:rPr>
        <w:tab/>
      </w:r>
      <w:r w:rsidRPr="007965F7">
        <w:rPr>
          <w:rFonts w:ascii="Courier New" w:hAnsi="Courier New" w:cs="Courier New"/>
          <w:color w:val="000000"/>
          <w:sz w:val="18"/>
          <w:szCs w:val="18"/>
        </w:rPr>
        <w:tab/>
        <w:t>//set all to unvisited</w:t>
      </w:r>
    </w:p>
    <w:p w:rsidR="007739F7" w:rsidRPr="007965F7"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r>
      <w:r w:rsidRPr="007965F7">
        <w:rPr>
          <w:rFonts w:ascii="Courier New" w:hAnsi="Courier New" w:cs="Courier New"/>
          <w:color w:val="000000"/>
          <w:sz w:val="18"/>
          <w:szCs w:val="18"/>
        </w:rPr>
        <w:tab/>
      </w:r>
      <w:r w:rsidRPr="007965F7">
        <w:rPr>
          <w:rFonts w:ascii="Courier New" w:hAnsi="Courier New" w:cs="Courier New"/>
          <w:color w:val="000000"/>
          <w:sz w:val="18"/>
          <w:szCs w:val="18"/>
        </w:rPr>
        <w:tab/>
        <w:t>set_visited(ALL,FALSE);</w:t>
      </w:r>
    </w:p>
    <w:p w:rsidR="007739F7" w:rsidRPr="007965F7"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r>
      <w:r w:rsidRPr="007965F7">
        <w:rPr>
          <w:rFonts w:ascii="Courier New" w:hAnsi="Courier New" w:cs="Courier New"/>
          <w:color w:val="000000"/>
          <w:sz w:val="18"/>
          <w:szCs w:val="18"/>
        </w:rPr>
        <w:tab/>
      </w:r>
      <w:r w:rsidRPr="007965F7">
        <w:rPr>
          <w:rFonts w:ascii="Courier New" w:hAnsi="Courier New" w:cs="Courier New"/>
          <w:color w:val="000000"/>
          <w:sz w:val="18"/>
          <w:szCs w:val="18"/>
        </w:rPr>
        <w:tab/>
        <w:t>// set staring vertex as visited</w:t>
      </w:r>
    </w:p>
    <w:p w:rsidR="007739F7" w:rsidRPr="007965F7"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r>
      <w:r w:rsidRPr="007965F7">
        <w:rPr>
          <w:rFonts w:ascii="Courier New" w:hAnsi="Courier New" w:cs="Courier New"/>
          <w:color w:val="000000"/>
          <w:sz w:val="18"/>
          <w:szCs w:val="18"/>
        </w:rPr>
        <w:tab/>
      </w:r>
      <w:r w:rsidRPr="007965F7">
        <w:rPr>
          <w:rFonts w:ascii="Courier New" w:hAnsi="Courier New" w:cs="Courier New"/>
          <w:color w:val="000000"/>
          <w:sz w:val="18"/>
          <w:szCs w:val="18"/>
        </w:rPr>
        <w:tab/>
        <w:t>set_visited(S_V_id,TRUE);</w:t>
      </w:r>
    </w:p>
    <w:p w:rsidR="007739F7" w:rsidRPr="007965F7"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r>
      <w:r w:rsidRPr="007965F7">
        <w:rPr>
          <w:rFonts w:ascii="Courier New" w:hAnsi="Courier New" w:cs="Courier New"/>
          <w:color w:val="000000"/>
          <w:sz w:val="18"/>
          <w:szCs w:val="18"/>
        </w:rPr>
        <w:tab/>
      </w:r>
      <w:r w:rsidRPr="007965F7">
        <w:rPr>
          <w:rFonts w:ascii="Courier New" w:hAnsi="Courier New" w:cs="Courier New"/>
          <w:color w:val="000000"/>
          <w:sz w:val="18"/>
          <w:szCs w:val="18"/>
        </w:rPr>
        <w:tab/>
        <w:t>//reset/init minimum circuit</w:t>
      </w:r>
    </w:p>
    <w:p w:rsidR="007739F7" w:rsidRPr="007965F7"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r>
      <w:r w:rsidRPr="007965F7">
        <w:rPr>
          <w:rFonts w:ascii="Courier New" w:hAnsi="Courier New" w:cs="Courier New"/>
          <w:color w:val="000000"/>
          <w:sz w:val="18"/>
          <w:szCs w:val="18"/>
        </w:rPr>
        <w:tab/>
      </w:r>
      <w:r w:rsidRPr="007965F7">
        <w:rPr>
          <w:rFonts w:ascii="Courier New" w:hAnsi="Courier New" w:cs="Courier New"/>
          <w:color w:val="000000"/>
          <w:sz w:val="18"/>
          <w:szCs w:val="18"/>
        </w:rPr>
        <w:tab/>
        <w:t>reset_min_circuit(S_V_id);</w:t>
      </w:r>
    </w:p>
    <w:p w:rsidR="007739F7" w:rsidRPr="007965F7"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r>
      <w:r w:rsidRPr="007965F7">
        <w:rPr>
          <w:rFonts w:ascii="Courier New" w:hAnsi="Courier New" w:cs="Courier New"/>
          <w:color w:val="000000"/>
          <w:sz w:val="18"/>
          <w:szCs w:val="18"/>
        </w:rPr>
        <w:tab/>
      </w:r>
      <w:r w:rsidRPr="007965F7">
        <w:rPr>
          <w:rFonts w:ascii="Courier New" w:hAnsi="Courier New" w:cs="Courier New"/>
          <w:color w:val="000000"/>
          <w:sz w:val="18"/>
          <w:szCs w:val="18"/>
        </w:rPr>
        <w:tab/>
        <w:t>// obtain circuit for combination of S_V and i</w:t>
      </w:r>
    </w:p>
    <w:p w:rsidR="007739F7" w:rsidRPr="007965F7"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r>
      <w:r w:rsidRPr="007965F7">
        <w:rPr>
          <w:rFonts w:ascii="Courier New" w:hAnsi="Courier New" w:cs="Courier New"/>
          <w:color w:val="000000"/>
          <w:sz w:val="18"/>
          <w:szCs w:val="18"/>
        </w:rPr>
        <w:tab/>
      </w:r>
      <w:r w:rsidRPr="007965F7">
        <w:rPr>
          <w:rFonts w:ascii="Courier New" w:hAnsi="Courier New" w:cs="Courier New"/>
          <w:color w:val="000000"/>
          <w:sz w:val="18"/>
          <w:szCs w:val="18"/>
        </w:rPr>
        <w:tab/>
        <w:t>new_circuit_length=get_valid_circuit(S_V_id,i);</w:t>
      </w:r>
    </w:p>
    <w:p w:rsidR="007739F7" w:rsidRPr="007965F7"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r>
      <w:r w:rsidRPr="007965F7">
        <w:rPr>
          <w:rFonts w:ascii="Courier New" w:hAnsi="Courier New" w:cs="Courier New"/>
          <w:color w:val="000000"/>
          <w:sz w:val="18"/>
          <w:szCs w:val="18"/>
        </w:rPr>
        <w:tab/>
      </w:r>
      <w:r w:rsidRPr="007965F7">
        <w:rPr>
          <w:rFonts w:ascii="Courier New" w:hAnsi="Courier New" w:cs="Courier New"/>
          <w:color w:val="000000"/>
          <w:sz w:val="18"/>
          <w:szCs w:val="18"/>
        </w:rPr>
        <w:tab/>
        <w:t>// if newer length is less than the previously</w:t>
      </w:r>
    </w:p>
    <w:p w:rsidR="007739F7" w:rsidRPr="007965F7"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r>
      <w:r w:rsidRPr="007965F7">
        <w:rPr>
          <w:rFonts w:ascii="Courier New" w:hAnsi="Courier New" w:cs="Courier New"/>
          <w:color w:val="000000"/>
          <w:sz w:val="18"/>
          <w:szCs w:val="18"/>
        </w:rPr>
        <w:tab/>
      </w:r>
      <w:r w:rsidRPr="007965F7">
        <w:rPr>
          <w:rFonts w:ascii="Courier New" w:hAnsi="Courier New" w:cs="Courier New"/>
          <w:color w:val="000000"/>
          <w:sz w:val="18"/>
          <w:szCs w:val="18"/>
        </w:rPr>
        <w:tab/>
        <w:t>//calculated min then set it as min and set the</w:t>
      </w:r>
    </w:p>
    <w:p w:rsidR="007739F7" w:rsidRPr="007965F7"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r>
      <w:r w:rsidRPr="007965F7">
        <w:rPr>
          <w:rFonts w:ascii="Courier New" w:hAnsi="Courier New" w:cs="Courier New"/>
          <w:color w:val="000000"/>
          <w:sz w:val="18"/>
          <w:szCs w:val="18"/>
        </w:rPr>
        <w:tab/>
      </w:r>
      <w:r w:rsidRPr="007965F7">
        <w:rPr>
          <w:rFonts w:ascii="Courier New" w:hAnsi="Courier New" w:cs="Courier New"/>
          <w:color w:val="000000"/>
          <w:sz w:val="18"/>
          <w:szCs w:val="18"/>
        </w:rPr>
        <w:tab/>
        <w:t>//current circuit in hamiltonion circuit</w:t>
      </w:r>
    </w:p>
    <w:p w:rsidR="007739F7" w:rsidRPr="007965F7"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r>
      <w:r w:rsidRPr="007965F7">
        <w:rPr>
          <w:rFonts w:ascii="Courier New" w:hAnsi="Courier New" w:cs="Courier New"/>
          <w:color w:val="000000"/>
          <w:sz w:val="18"/>
          <w:szCs w:val="18"/>
        </w:rPr>
        <w:tab/>
      </w:r>
      <w:r w:rsidRPr="007965F7">
        <w:rPr>
          <w:rFonts w:ascii="Courier New" w:hAnsi="Courier New" w:cs="Courier New"/>
          <w:color w:val="000000"/>
          <w:sz w:val="18"/>
          <w:szCs w:val="18"/>
        </w:rPr>
        <w:tab/>
        <w:t>if(new_circuit_length&lt;=min_circuit_length)</w:t>
      </w:r>
    </w:p>
    <w:p w:rsidR="007739F7" w:rsidRPr="007965F7"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r>
      <w:r w:rsidRPr="007965F7">
        <w:rPr>
          <w:rFonts w:ascii="Courier New" w:hAnsi="Courier New" w:cs="Courier New"/>
          <w:color w:val="000000"/>
          <w:sz w:val="18"/>
          <w:szCs w:val="18"/>
        </w:rPr>
        <w:tab/>
      </w:r>
      <w:r w:rsidRPr="007965F7">
        <w:rPr>
          <w:rFonts w:ascii="Courier New" w:hAnsi="Courier New" w:cs="Courier New"/>
          <w:color w:val="000000"/>
          <w:sz w:val="18"/>
          <w:szCs w:val="18"/>
        </w:rPr>
        <w:tab/>
        <w:t>{</w:t>
      </w:r>
    </w:p>
    <w:p w:rsidR="007739F7" w:rsidRPr="007965F7"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r>
      <w:r w:rsidRPr="007965F7">
        <w:rPr>
          <w:rFonts w:ascii="Courier New" w:hAnsi="Courier New" w:cs="Courier New"/>
          <w:color w:val="000000"/>
          <w:sz w:val="18"/>
          <w:szCs w:val="18"/>
        </w:rPr>
        <w:tab/>
      </w:r>
      <w:r w:rsidRPr="007965F7">
        <w:rPr>
          <w:rFonts w:ascii="Courier New" w:hAnsi="Courier New" w:cs="Courier New"/>
          <w:color w:val="000000"/>
          <w:sz w:val="18"/>
          <w:szCs w:val="18"/>
        </w:rPr>
        <w:tab/>
      </w:r>
      <w:r w:rsidRPr="007965F7">
        <w:rPr>
          <w:rFonts w:ascii="Courier New" w:hAnsi="Courier New" w:cs="Courier New"/>
          <w:color w:val="000000"/>
          <w:sz w:val="18"/>
          <w:szCs w:val="18"/>
        </w:rPr>
        <w:tab/>
        <w:t>SET_HAM_CKT(min_circuit_length=new_circuit_length);</w:t>
      </w:r>
    </w:p>
    <w:p w:rsidR="007739F7" w:rsidRPr="007965F7"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r>
      <w:r w:rsidRPr="007965F7">
        <w:rPr>
          <w:rFonts w:ascii="Courier New" w:hAnsi="Courier New" w:cs="Courier New"/>
          <w:color w:val="000000"/>
          <w:sz w:val="18"/>
          <w:szCs w:val="18"/>
        </w:rPr>
        <w:tab/>
      </w:r>
      <w:r w:rsidRPr="007965F7">
        <w:rPr>
          <w:rFonts w:ascii="Courier New" w:hAnsi="Courier New" w:cs="Courier New"/>
          <w:color w:val="000000"/>
          <w:sz w:val="18"/>
          <w:szCs w:val="18"/>
        </w:rPr>
        <w:tab/>
        <w:t>}</w:t>
      </w:r>
    </w:p>
    <w:p w:rsidR="007739F7" w:rsidRPr="007965F7"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r>
      <w:r w:rsidRPr="007965F7">
        <w:rPr>
          <w:rFonts w:ascii="Courier New" w:hAnsi="Courier New" w:cs="Courier New"/>
          <w:color w:val="000000"/>
          <w:sz w:val="18"/>
          <w:szCs w:val="18"/>
        </w:rPr>
        <w:tab/>
        <w:t>}</w:t>
      </w:r>
    </w:p>
    <w:p w:rsidR="007739F7" w:rsidRPr="007965F7"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t>}</w:t>
      </w:r>
    </w:p>
    <w:p w:rsidR="007739F7" w:rsidRPr="007965F7"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r>
    </w:p>
    <w:p w:rsidR="007739F7" w:rsidRPr="007965F7"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t>// if any circuit found</w:t>
      </w:r>
    </w:p>
    <w:p w:rsidR="007739F7" w:rsidRPr="007965F7"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t>if(min_circuit_length&lt;INFI)</w:t>
      </w:r>
    </w:p>
    <w:p w:rsidR="007739F7" w:rsidRPr="007965F7"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t>{</w:t>
      </w:r>
    </w:p>
    <w:p w:rsidR="007739F7" w:rsidRPr="007965F7"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r>
      <w:r w:rsidRPr="007965F7">
        <w:rPr>
          <w:rFonts w:ascii="Courier New" w:hAnsi="Courier New" w:cs="Courier New"/>
          <w:color w:val="000000"/>
          <w:sz w:val="18"/>
          <w:szCs w:val="18"/>
        </w:rPr>
        <w:tab/>
        <w:t>printf("\n\nMinimum circuit length is: %ld\nCircuit is:\n",min_circuit_length);</w:t>
      </w:r>
    </w:p>
    <w:p w:rsidR="007739F7" w:rsidRPr="007965F7"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r>
      <w:r w:rsidRPr="007965F7">
        <w:rPr>
          <w:rFonts w:ascii="Courier New" w:hAnsi="Courier New" w:cs="Courier New"/>
          <w:color w:val="000000"/>
          <w:sz w:val="18"/>
          <w:szCs w:val="18"/>
        </w:rPr>
        <w:tab/>
        <w:t>for(i=1;i&lt;n+2;i++)</w:t>
      </w:r>
    </w:p>
    <w:p w:rsidR="007739F7" w:rsidRPr="007965F7"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r>
      <w:r w:rsidRPr="007965F7">
        <w:rPr>
          <w:rFonts w:ascii="Courier New" w:hAnsi="Courier New" w:cs="Courier New"/>
          <w:color w:val="000000"/>
          <w:sz w:val="18"/>
          <w:szCs w:val="18"/>
        </w:rPr>
        <w:tab/>
        <w:t>{</w:t>
      </w:r>
    </w:p>
    <w:p w:rsidR="007739F7" w:rsidRPr="007965F7"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r>
      <w:r w:rsidRPr="007965F7">
        <w:rPr>
          <w:rFonts w:ascii="Courier New" w:hAnsi="Courier New" w:cs="Courier New"/>
          <w:color w:val="000000"/>
          <w:sz w:val="18"/>
          <w:szCs w:val="18"/>
        </w:rPr>
        <w:tab/>
      </w:r>
      <w:r w:rsidRPr="007965F7">
        <w:rPr>
          <w:rFonts w:ascii="Courier New" w:hAnsi="Courier New" w:cs="Courier New"/>
          <w:color w:val="000000"/>
          <w:sz w:val="18"/>
          <w:szCs w:val="18"/>
        </w:rPr>
        <w:tab/>
        <w:t>printf("&lt;%ld&gt; ",ham_circuit[i]);</w:t>
      </w:r>
    </w:p>
    <w:p w:rsidR="007739F7" w:rsidRPr="007965F7"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r>
      <w:r w:rsidRPr="007965F7">
        <w:rPr>
          <w:rFonts w:ascii="Courier New" w:hAnsi="Courier New" w:cs="Courier New"/>
          <w:color w:val="000000"/>
          <w:sz w:val="18"/>
          <w:szCs w:val="18"/>
        </w:rPr>
        <w:tab/>
        <w:t>}</w:t>
      </w:r>
    </w:p>
    <w:p w:rsidR="007739F7" w:rsidRPr="007965F7"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t>}</w:t>
      </w:r>
    </w:p>
    <w:p w:rsidR="007739F7" w:rsidRPr="007965F7"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t>else</w:t>
      </w:r>
    </w:p>
    <w:p w:rsidR="007739F7" w:rsidRPr="007965F7"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t>{</w:t>
      </w:r>
    </w:p>
    <w:p w:rsidR="007739F7" w:rsidRPr="007965F7"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r>
      <w:r w:rsidRPr="007965F7">
        <w:rPr>
          <w:rFonts w:ascii="Courier New" w:hAnsi="Courier New" w:cs="Courier New"/>
          <w:color w:val="000000"/>
          <w:sz w:val="18"/>
          <w:szCs w:val="18"/>
        </w:rPr>
        <w:tab/>
        <w:t>printf("\n\nNo hamiltonian circuit !");</w:t>
      </w:r>
    </w:p>
    <w:p w:rsidR="007739F7" w:rsidRPr="007965F7"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t>}</w:t>
      </w:r>
    </w:p>
    <w:p w:rsidR="007739F7" w:rsidRPr="007965F7"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t>getch();</w:t>
      </w:r>
    </w:p>
    <w:p w:rsidR="007739F7" w:rsidRPr="007965F7"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t>delete []visited;</w:t>
      </w:r>
    </w:p>
    <w:p w:rsidR="007739F7" w:rsidRPr="007965F7"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t>delete []min_circuit;</w:t>
      </w:r>
    </w:p>
    <w:p w:rsidR="007739F7" w:rsidRPr="007965F7"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ab/>
        <w:t>delete []ham_circuit;</w:t>
      </w:r>
    </w:p>
    <w:p w:rsidR="007739F7" w:rsidRPr="007965F7" w:rsidRDefault="007739F7" w:rsidP="00841631">
      <w:pPr>
        <w:pBdr>
          <w:top w:val="single" w:sz="4" w:space="1" w:color="auto"/>
          <w:left w:val="single" w:sz="4" w:space="1" w:color="auto"/>
          <w:bottom w:val="single" w:sz="4" w:space="1" w:color="auto"/>
          <w:right w:val="single" w:sz="4" w:space="1" w:color="auto"/>
        </w:pBdr>
        <w:shd w:val="clear" w:color="auto" w:fill="FFFFCC"/>
        <w:spacing w:after="0" w:line="240" w:lineRule="auto"/>
        <w:jc w:val="both"/>
        <w:rPr>
          <w:rFonts w:ascii="Courier New" w:hAnsi="Courier New" w:cs="Courier New"/>
          <w:color w:val="000000"/>
          <w:sz w:val="18"/>
          <w:szCs w:val="18"/>
        </w:rPr>
      </w:pPr>
      <w:r w:rsidRPr="007965F7">
        <w:rPr>
          <w:rFonts w:ascii="Courier New" w:hAnsi="Courier New" w:cs="Courier New"/>
          <w:color w:val="000000"/>
          <w:sz w:val="18"/>
          <w:szCs w:val="18"/>
        </w:rPr>
        <w:t>}</w:t>
      </w:r>
    </w:p>
    <w:p w:rsidR="007739F7" w:rsidRDefault="007739F7">
      <w:pPr>
        <w:rPr>
          <w:rFonts w:ascii="Cambria" w:hAnsi="Cambria" w:cs="Cambria"/>
          <w:color w:val="000000"/>
          <w:sz w:val="18"/>
          <w:szCs w:val="18"/>
        </w:rPr>
      </w:pPr>
      <w:r>
        <w:rPr>
          <w:rFonts w:ascii="Cambria" w:hAnsi="Cambria" w:cs="Cambria"/>
          <w:color w:val="000000"/>
          <w:sz w:val="18"/>
          <w:szCs w:val="18"/>
        </w:rPr>
        <w:br w:type="page"/>
      </w:r>
    </w:p>
    <w:p w:rsidR="007739F7" w:rsidRPr="004067AC" w:rsidRDefault="007739F7" w:rsidP="004067AC">
      <w:pPr>
        <w:spacing w:after="0" w:line="240" w:lineRule="auto"/>
        <w:jc w:val="both"/>
        <w:rPr>
          <w:rFonts w:ascii="Cambria" w:hAnsi="Cambria" w:cs="Cambria"/>
          <w:color w:val="000000"/>
          <w:sz w:val="18"/>
          <w:szCs w:val="18"/>
        </w:rPr>
      </w:pPr>
    </w:p>
    <w:p w:rsidR="007739F7" w:rsidRDefault="007739F7" w:rsidP="00503415">
      <w:pPr>
        <w:jc w:val="both"/>
        <w:rPr>
          <w:b/>
          <w:bCs/>
          <w:color w:val="365F91"/>
          <w:sz w:val="28"/>
          <w:szCs w:val="28"/>
          <w:u w:val="single"/>
        </w:rPr>
      </w:pPr>
      <w:r w:rsidRPr="00D42F1F">
        <w:rPr>
          <w:b/>
          <w:bCs/>
          <w:color w:val="365F91"/>
          <w:sz w:val="28"/>
          <w:szCs w:val="28"/>
          <w:u w:val="single"/>
        </w:rPr>
        <w:t>ASSIGNMENT 4:</w:t>
      </w:r>
    </w:p>
    <w:p w:rsidR="007739F7" w:rsidRDefault="007739F7" w:rsidP="00503415">
      <w:pPr>
        <w:jc w:val="both"/>
        <w:rPr>
          <w:b/>
          <w:bCs/>
          <w:color w:val="000000"/>
          <w:sz w:val="24"/>
          <w:szCs w:val="24"/>
        </w:rPr>
      </w:pPr>
      <w:r>
        <w:rPr>
          <w:b/>
          <w:bCs/>
          <w:color w:val="000000"/>
          <w:sz w:val="24"/>
          <w:szCs w:val="24"/>
        </w:rPr>
        <w:t>Problem:</w:t>
      </w:r>
    </w:p>
    <w:p w:rsidR="007739F7" w:rsidRDefault="007739F7" w:rsidP="00503415">
      <w:pPr>
        <w:jc w:val="both"/>
        <w:rPr>
          <w:color w:val="000000"/>
          <w:sz w:val="20"/>
          <w:szCs w:val="20"/>
        </w:rPr>
      </w:pPr>
      <w:r>
        <w:rPr>
          <w:b/>
          <w:bCs/>
          <w:color w:val="000000"/>
          <w:sz w:val="24"/>
          <w:szCs w:val="24"/>
        </w:rPr>
        <w:tab/>
      </w:r>
      <w:r w:rsidRPr="00D42F1F">
        <w:rPr>
          <w:color w:val="000000"/>
          <w:sz w:val="20"/>
          <w:szCs w:val="20"/>
        </w:rPr>
        <w:t>Read and display</w:t>
      </w:r>
      <w:r>
        <w:rPr>
          <w:color w:val="000000"/>
          <w:sz w:val="20"/>
          <w:szCs w:val="20"/>
        </w:rPr>
        <w:t xml:space="preserve"> an image. A </w:t>
      </w:r>
      <w:r w:rsidRPr="00D42F1F">
        <w:rPr>
          <w:i/>
          <w:iCs/>
          <w:color w:val="000000"/>
          <w:sz w:val="20"/>
          <w:szCs w:val="20"/>
        </w:rPr>
        <w:t>region of interest</w:t>
      </w:r>
      <w:r>
        <w:rPr>
          <w:color w:val="000000"/>
          <w:sz w:val="20"/>
          <w:szCs w:val="20"/>
        </w:rPr>
        <w:t xml:space="preserve"> (ROI) is a portion of an image to filter or perform some other operation on. You can define an ROI by creating a </w:t>
      </w:r>
      <w:r w:rsidRPr="00D42F1F">
        <w:rPr>
          <w:i/>
          <w:iCs/>
          <w:color w:val="000000"/>
          <w:sz w:val="20"/>
          <w:szCs w:val="20"/>
        </w:rPr>
        <w:t>binary mask</w:t>
      </w:r>
      <w:r>
        <w:rPr>
          <w:color w:val="000000"/>
          <w:sz w:val="20"/>
          <w:szCs w:val="20"/>
        </w:rPr>
        <w:t>, which is a binary image that is the same size as the image you want to process with pixels that define the ROI set to 1 and all other pixels set to 0.</w:t>
      </w:r>
    </w:p>
    <w:p w:rsidR="007739F7" w:rsidRDefault="007739F7" w:rsidP="00503415">
      <w:pPr>
        <w:jc w:val="both"/>
        <w:rPr>
          <w:color w:val="000000"/>
          <w:sz w:val="20"/>
          <w:szCs w:val="20"/>
        </w:rPr>
      </w:pPr>
      <w:r>
        <w:rPr>
          <w:color w:val="000000"/>
          <w:sz w:val="20"/>
          <w:szCs w:val="20"/>
        </w:rPr>
        <w:t>Create a Binary Mask.</w:t>
      </w:r>
    </w:p>
    <w:p w:rsidR="007739F7" w:rsidRDefault="007739F7" w:rsidP="00503415">
      <w:pPr>
        <w:jc w:val="both"/>
        <w:rPr>
          <w:color w:val="000000"/>
          <w:sz w:val="20"/>
          <w:szCs w:val="20"/>
        </w:rPr>
      </w:pPr>
      <w:r>
        <w:rPr>
          <w:color w:val="000000"/>
          <w:sz w:val="20"/>
          <w:szCs w:val="20"/>
        </w:rPr>
        <w:t>You can use the createMask method of the imroi base class to create a binary mask for any type of ROI object – impoint, imline, imrect, imelipse, impoly, or imfreehand. The createMask method returns a binary image the same size as the input image, containing 1s inside the ROI and 0s everywhere else.</w:t>
      </w:r>
    </w:p>
    <w:p w:rsidR="007739F7" w:rsidRDefault="007739F7" w:rsidP="00503415">
      <w:pPr>
        <w:jc w:val="both"/>
        <w:rPr>
          <w:color w:val="000000"/>
          <w:sz w:val="20"/>
          <w:szCs w:val="20"/>
        </w:rPr>
      </w:pPr>
      <w:r>
        <w:rPr>
          <w:color w:val="000000"/>
          <w:sz w:val="20"/>
          <w:szCs w:val="20"/>
        </w:rPr>
        <w:t>For example, suppose you want to filter the grayscale image I, filtering only those pixels whose values are greater than 0.5. You can create the appropriate mask with this command: BW = (I &gt; 0.5).</w:t>
      </w:r>
    </w:p>
    <w:p w:rsidR="007739F7" w:rsidRDefault="007739F7" w:rsidP="00503415">
      <w:pPr>
        <w:jc w:val="both"/>
        <w:rPr>
          <w:b/>
          <w:bCs/>
          <w:color w:val="000000"/>
          <w:sz w:val="24"/>
          <w:szCs w:val="24"/>
        </w:rPr>
      </w:pPr>
      <w:r>
        <w:rPr>
          <w:b/>
          <w:bCs/>
          <w:color w:val="000000"/>
          <w:sz w:val="24"/>
          <w:szCs w:val="24"/>
        </w:rPr>
        <w:t>Code:</w:t>
      </w:r>
    </w:p>
    <w:p w:rsidR="007739F7" w:rsidRPr="00D21F8B" w:rsidRDefault="007739F7" w:rsidP="00BB11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w:hAnsi="Courier" w:cs="Courier"/>
          <w:sz w:val="18"/>
          <w:szCs w:val="18"/>
          <w:lang w:val="en-GB" w:eastAsia="en-GB"/>
        </w:rPr>
      </w:pPr>
      <w:r w:rsidRPr="00D21F8B">
        <w:rPr>
          <w:rFonts w:ascii="Courier" w:hAnsi="Courier" w:cs="Courier"/>
          <w:sz w:val="18"/>
          <w:szCs w:val="18"/>
          <w:lang w:val="en-GB" w:eastAsia="en-GB"/>
        </w:rPr>
        <w:t>%----------- READ THE IMAGE AND DISPLAY IT ------------%</w:t>
      </w:r>
    </w:p>
    <w:p w:rsidR="007739F7" w:rsidRPr="00D21F8B" w:rsidRDefault="007739F7" w:rsidP="00BB11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w:hAnsi="Courier" w:cs="Courier"/>
          <w:sz w:val="18"/>
          <w:szCs w:val="18"/>
          <w:lang w:val="en-GB" w:eastAsia="en-GB"/>
        </w:rPr>
      </w:pPr>
      <w:r w:rsidRPr="00D21F8B">
        <w:rPr>
          <w:rFonts w:ascii="Courier" w:hAnsi="Courier" w:cs="Courier"/>
          <w:sz w:val="18"/>
          <w:szCs w:val="18"/>
          <w:lang w:val="en-GB" w:eastAsia="en-GB"/>
        </w:rPr>
        <w:t>img = imread('c</w:t>
      </w:r>
      <w:r>
        <w:rPr>
          <w:rFonts w:ascii="Courier" w:hAnsi="Courier" w:cs="Courier"/>
          <w:sz w:val="18"/>
          <w:szCs w:val="18"/>
          <w:lang w:val="en-GB" w:eastAsia="en-GB"/>
        </w:rPr>
        <w:t>oins</w:t>
      </w:r>
      <w:r w:rsidRPr="00D21F8B">
        <w:rPr>
          <w:rFonts w:ascii="Courier" w:hAnsi="Courier" w:cs="Courier"/>
          <w:sz w:val="18"/>
          <w:szCs w:val="18"/>
          <w:lang w:val="en-GB" w:eastAsia="en-GB"/>
        </w:rPr>
        <w:t>.</w:t>
      </w:r>
      <w:r>
        <w:rPr>
          <w:rFonts w:ascii="Courier" w:hAnsi="Courier" w:cs="Courier"/>
          <w:sz w:val="18"/>
          <w:szCs w:val="18"/>
          <w:lang w:val="en-GB" w:eastAsia="en-GB"/>
        </w:rPr>
        <w:t>png</w:t>
      </w:r>
      <w:r w:rsidRPr="00D21F8B">
        <w:rPr>
          <w:rFonts w:ascii="Courier" w:hAnsi="Courier" w:cs="Courier"/>
          <w:sz w:val="18"/>
          <w:szCs w:val="18"/>
          <w:lang w:val="en-GB" w:eastAsia="en-GB"/>
        </w:rPr>
        <w:t>');</w:t>
      </w:r>
    </w:p>
    <w:p w:rsidR="007739F7" w:rsidRPr="00D21F8B" w:rsidRDefault="007739F7" w:rsidP="00BB11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w:hAnsi="Courier" w:cs="Courier"/>
          <w:sz w:val="18"/>
          <w:szCs w:val="18"/>
          <w:lang w:val="en-GB" w:eastAsia="en-GB"/>
        </w:rPr>
      </w:pPr>
      <w:r w:rsidRPr="00D21F8B">
        <w:rPr>
          <w:rFonts w:ascii="Courier" w:hAnsi="Courier" w:cs="Courier"/>
          <w:sz w:val="18"/>
          <w:szCs w:val="18"/>
          <w:lang w:val="en-GB" w:eastAsia="en-GB"/>
        </w:rPr>
        <w:t>h_im = imshow(img);</w:t>
      </w:r>
    </w:p>
    <w:p w:rsidR="007739F7" w:rsidRPr="00D21F8B" w:rsidRDefault="007739F7" w:rsidP="00BB11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w:hAnsi="Courier" w:cs="Courier"/>
          <w:sz w:val="18"/>
          <w:szCs w:val="18"/>
          <w:lang w:val="en-GB" w:eastAsia="en-GB"/>
        </w:rPr>
      </w:pPr>
      <w:r w:rsidRPr="00D21F8B">
        <w:rPr>
          <w:rFonts w:ascii="Courier" w:hAnsi="Courier" w:cs="Courier"/>
          <w:sz w:val="18"/>
          <w:szCs w:val="18"/>
          <w:lang w:val="en-GB" w:eastAsia="en-GB"/>
        </w:rPr>
        <w:t xml:space="preserve"> </w:t>
      </w:r>
    </w:p>
    <w:p w:rsidR="007739F7" w:rsidRPr="00D21F8B" w:rsidRDefault="007739F7" w:rsidP="00BB11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w:hAnsi="Courier" w:cs="Courier"/>
          <w:sz w:val="18"/>
          <w:szCs w:val="18"/>
          <w:lang w:val="en-GB" w:eastAsia="en-GB"/>
        </w:rPr>
      </w:pPr>
      <w:r w:rsidRPr="00D21F8B">
        <w:rPr>
          <w:rFonts w:ascii="Courier" w:hAnsi="Courier" w:cs="Courier"/>
          <w:sz w:val="18"/>
          <w:szCs w:val="18"/>
          <w:lang w:val="en-GB" w:eastAsia="en-GB"/>
        </w:rPr>
        <w:t>%-------FIND REGION OF INTEREST(ROI): CREATE MASK &amp; APPLY FILTER ------%</w:t>
      </w:r>
    </w:p>
    <w:p w:rsidR="007739F7" w:rsidRPr="00D21F8B" w:rsidRDefault="007739F7" w:rsidP="00BB11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w:hAnsi="Courier" w:cs="Courier"/>
          <w:sz w:val="18"/>
          <w:szCs w:val="18"/>
          <w:lang w:val="en-GB" w:eastAsia="en-GB"/>
        </w:rPr>
      </w:pPr>
      <w:r w:rsidRPr="00D21F8B">
        <w:rPr>
          <w:rFonts w:ascii="Courier" w:hAnsi="Courier" w:cs="Courier"/>
          <w:sz w:val="18"/>
          <w:szCs w:val="18"/>
          <w:lang w:val="en-GB" w:eastAsia="en-GB"/>
        </w:rPr>
        <w:t>%%%%%%%%%%%%%%%%%%%%%%%%%%%%%%%%%%%%%%%%%%%%%%%%%%%%%%%%%%%%%%%%%%%%%%%%</w:t>
      </w:r>
    </w:p>
    <w:p w:rsidR="007739F7" w:rsidRPr="00D21F8B" w:rsidRDefault="007739F7" w:rsidP="00BB11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w:hAnsi="Courier" w:cs="Courier"/>
          <w:sz w:val="18"/>
          <w:szCs w:val="18"/>
          <w:lang w:val="en-GB" w:eastAsia="en-GB"/>
        </w:rPr>
      </w:pPr>
      <w:r w:rsidRPr="00D21F8B">
        <w:rPr>
          <w:rFonts w:ascii="Courier" w:hAnsi="Courier" w:cs="Courier"/>
          <w:sz w:val="18"/>
          <w:szCs w:val="18"/>
          <w:lang w:val="en-GB" w:eastAsia="en-GB"/>
        </w:rPr>
        <w:t>%---------- ROI OF POINT SHAPE -----------%</w:t>
      </w:r>
    </w:p>
    <w:p w:rsidR="007739F7" w:rsidRPr="00D21F8B" w:rsidRDefault="007739F7" w:rsidP="00BB11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w:hAnsi="Courier" w:cs="Courier"/>
          <w:sz w:val="18"/>
          <w:szCs w:val="18"/>
          <w:lang w:val="en-GB" w:eastAsia="en-GB"/>
        </w:rPr>
      </w:pPr>
      <w:r w:rsidRPr="00D21F8B">
        <w:rPr>
          <w:rFonts w:ascii="Courier" w:hAnsi="Courier" w:cs="Courier"/>
          <w:sz w:val="18"/>
          <w:szCs w:val="18"/>
          <w:lang w:val="en-GB" w:eastAsia="en-GB"/>
        </w:rPr>
        <w:t>e1 = impoint(gca,100,100);</w:t>
      </w:r>
    </w:p>
    <w:p w:rsidR="007739F7" w:rsidRPr="00D21F8B" w:rsidRDefault="007739F7" w:rsidP="00BB11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w:hAnsi="Courier" w:cs="Courier"/>
          <w:sz w:val="18"/>
          <w:szCs w:val="18"/>
          <w:lang w:val="en-GB" w:eastAsia="en-GB"/>
        </w:rPr>
      </w:pPr>
      <w:r w:rsidRPr="00D21F8B">
        <w:rPr>
          <w:rFonts w:ascii="Courier" w:hAnsi="Courier" w:cs="Courier"/>
          <w:sz w:val="18"/>
          <w:szCs w:val="18"/>
          <w:lang w:val="en-GB" w:eastAsia="en-GB"/>
        </w:rPr>
        <w:t>BW1 = createMask(e1,h_im);</w:t>
      </w:r>
    </w:p>
    <w:p w:rsidR="007739F7" w:rsidRPr="00D21F8B" w:rsidRDefault="007739F7" w:rsidP="00BB11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w:hAnsi="Courier" w:cs="Courier"/>
          <w:sz w:val="18"/>
          <w:szCs w:val="18"/>
          <w:lang w:val="en-GB" w:eastAsia="en-GB"/>
        </w:rPr>
      </w:pPr>
      <w:r w:rsidRPr="00D21F8B">
        <w:rPr>
          <w:rFonts w:ascii="Courier" w:hAnsi="Courier" w:cs="Courier"/>
          <w:sz w:val="18"/>
          <w:szCs w:val="18"/>
          <w:lang w:val="en-GB" w:eastAsia="en-GB"/>
        </w:rPr>
        <w:t>figure, imshow(BW1);</w:t>
      </w:r>
    </w:p>
    <w:p w:rsidR="007739F7" w:rsidRPr="00D21F8B" w:rsidRDefault="007739F7" w:rsidP="00BB11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w:hAnsi="Courier" w:cs="Courier"/>
          <w:sz w:val="18"/>
          <w:szCs w:val="18"/>
          <w:lang w:val="en-GB" w:eastAsia="en-GB"/>
        </w:rPr>
      </w:pPr>
      <w:r w:rsidRPr="00D21F8B">
        <w:rPr>
          <w:rFonts w:ascii="Courier" w:hAnsi="Courier" w:cs="Courier"/>
          <w:sz w:val="18"/>
          <w:szCs w:val="18"/>
          <w:lang w:val="en-GB" w:eastAsia="en-GB"/>
        </w:rPr>
        <w:t>H = fspecial('unsharp');</w:t>
      </w:r>
    </w:p>
    <w:p w:rsidR="007739F7" w:rsidRPr="00D21F8B" w:rsidRDefault="007739F7" w:rsidP="00BB11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w:hAnsi="Courier" w:cs="Courier"/>
          <w:sz w:val="18"/>
          <w:szCs w:val="18"/>
          <w:lang w:val="en-GB" w:eastAsia="en-GB"/>
        </w:rPr>
      </w:pPr>
      <w:r w:rsidRPr="00D21F8B">
        <w:rPr>
          <w:rFonts w:ascii="Courier" w:hAnsi="Courier" w:cs="Courier"/>
          <w:sz w:val="18"/>
          <w:szCs w:val="18"/>
          <w:lang w:val="en-GB" w:eastAsia="en-GB"/>
        </w:rPr>
        <w:t>J1 = roifilt2(H,img,BW1);</w:t>
      </w:r>
    </w:p>
    <w:p w:rsidR="007739F7" w:rsidRPr="00D21F8B" w:rsidRDefault="007739F7" w:rsidP="00BB11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w:hAnsi="Courier" w:cs="Courier"/>
          <w:sz w:val="18"/>
          <w:szCs w:val="18"/>
          <w:lang w:val="en-GB" w:eastAsia="en-GB"/>
        </w:rPr>
      </w:pPr>
      <w:r w:rsidRPr="00D21F8B">
        <w:rPr>
          <w:rFonts w:ascii="Courier" w:hAnsi="Courier" w:cs="Courier"/>
          <w:sz w:val="18"/>
          <w:szCs w:val="18"/>
          <w:lang w:val="en-GB" w:eastAsia="en-GB"/>
        </w:rPr>
        <w:t>figure, imshow(J1);</w:t>
      </w:r>
    </w:p>
    <w:p w:rsidR="007739F7" w:rsidRPr="00D21F8B" w:rsidRDefault="007739F7" w:rsidP="00BB11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w:hAnsi="Courier" w:cs="Courier"/>
          <w:sz w:val="18"/>
          <w:szCs w:val="18"/>
          <w:lang w:val="en-GB" w:eastAsia="en-GB"/>
        </w:rPr>
      </w:pPr>
      <w:r w:rsidRPr="00D21F8B">
        <w:rPr>
          <w:rFonts w:ascii="Courier" w:hAnsi="Courier" w:cs="Courier"/>
          <w:sz w:val="18"/>
          <w:szCs w:val="18"/>
          <w:lang w:val="en-GB" w:eastAsia="en-GB"/>
        </w:rPr>
        <w:t>%%%%%%%%%%%%%%%%%%%%%%%%%%%%%%%%%%%%%%%%%%%%%%%%%%%%%%%%%%%%%%%%%%%%%%%%</w:t>
      </w:r>
    </w:p>
    <w:p w:rsidR="007739F7" w:rsidRPr="00D21F8B" w:rsidRDefault="007739F7" w:rsidP="00BB11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w:hAnsi="Courier" w:cs="Courier"/>
          <w:sz w:val="18"/>
          <w:szCs w:val="18"/>
          <w:lang w:val="en-GB" w:eastAsia="en-GB"/>
        </w:rPr>
      </w:pPr>
      <w:r w:rsidRPr="00D21F8B">
        <w:rPr>
          <w:rFonts w:ascii="Courier" w:hAnsi="Courier" w:cs="Courier"/>
          <w:sz w:val="18"/>
          <w:szCs w:val="18"/>
          <w:lang w:val="en-GB" w:eastAsia="en-GB"/>
        </w:rPr>
        <w:t>%---------- ROI OF LINE SHAPE -----------%</w:t>
      </w:r>
    </w:p>
    <w:p w:rsidR="007739F7" w:rsidRPr="00D21F8B" w:rsidRDefault="007739F7" w:rsidP="00BB11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w:hAnsi="Courier" w:cs="Courier"/>
          <w:sz w:val="18"/>
          <w:szCs w:val="18"/>
          <w:lang w:val="en-GB" w:eastAsia="en-GB"/>
        </w:rPr>
      </w:pPr>
      <w:r w:rsidRPr="00D21F8B">
        <w:rPr>
          <w:rFonts w:ascii="Courier" w:hAnsi="Courier" w:cs="Courier"/>
          <w:sz w:val="18"/>
          <w:szCs w:val="18"/>
          <w:lang w:val="en-GB" w:eastAsia="en-GB"/>
        </w:rPr>
        <w:t>e2 = imline(gca,[100 150;170 150]);</w:t>
      </w:r>
    </w:p>
    <w:p w:rsidR="007739F7" w:rsidRPr="00D21F8B" w:rsidRDefault="007739F7" w:rsidP="00BB11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w:hAnsi="Courier" w:cs="Courier"/>
          <w:sz w:val="18"/>
          <w:szCs w:val="18"/>
          <w:lang w:val="en-GB" w:eastAsia="en-GB"/>
        </w:rPr>
      </w:pPr>
      <w:r w:rsidRPr="00D21F8B">
        <w:rPr>
          <w:rFonts w:ascii="Courier" w:hAnsi="Courier" w:cs="Courier"/>
          <w:sz w:val="18"/>
          <w:szCs w:val="18"/>
          <w:lang w:val="en-GB" w:eastAsia="en-GB"/>
        </w:rPr>
        <w:t>BW2 = createMask(e2,h_im);</w:t>
      </w:r>
    </w:p>
    <w:p w:rsidR="007739F7" w:rsidRPr="00D21F8B" w:rsidRDefault="007739F7" w:rsidP="00BB11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w:hAnsi="Courier" w:cs="Courier"/>
          <w:sz w:val="18"/>
          <w:szCs w:val="18"/>
          <w:lang w:val="en-GB" w:eastAsia="en-GB"/>
        </w:rPr>
      </w:pPr>
      <w:r w:rsidRPr="00D21F8B">
        <w:rPr>
          <w:rFonts w:ascii="Courier" w:hAnsi="Courier" w:cs="Courier"/>
          <w:sz w:val="18"/>
          <w:szCs w:val="18"/>
          <w:lang w:val="en-GB" w:eastAsia="en-GB"/>
        </w:rPr>
        <w:t>figure, imshow(BW2);</w:t>
      </w:r>
    </w:p>
    <w:p w:rsidR="007739F7" w:rsidRPr="00D21F8B" w:rsidRDefault="007739F7" w:rsidP="00BB11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w:hAnsi="Courier" w:cs="Courier"/>
          <w:sz w:val="18"/>
          <w:szCs w:val="18"/>
          <w:lang w:val="en-GB" w:eastAsia="en-GB"/>
        </w:rPr>
      </w:pPr>
      <w:r w:rsidRPr="00D21F8B">
        <w:rPr>
          <w:rFonts w:ascii="Courier" w:hAnsi="Courier" w:cs="Courier"/>
          <w:sz w:val="18"/>
          <w:szCs w:val="18"/>
          <w:lang w:val="en-GB" w:eastAsia="en-GB"/>
        </w:rPr>
        <w:t>H = fspecial('unsharp');</w:t>
      </w:r>
    </w:p>
    <w:p w:rsidR="007739F7" w:rsidRPr="00D21F8B" w:rsidRDefault="007739F7" w:rsidP="00BB11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w:hAnsi="Courier" w:cs="Courier"/>
          <w:sz w:val="18"/>
          <w:szCs w:val="18"/>
          <w:lang w:val="en-GB" w:eastAsia="en-GB"/>
        </w:rPr>
      </w:pPr>
      <w:r w:rsidRPr="00D21F8B">
        <w:rPr>
          <w:rFonts w:ascii="Courier" w:hAnsi="Courier" w:cs="Courier"/>
          <w:sz w:val="18"/>
          <w:szCs w:val="18"/>
          <w:lang w:val="en-GB" w:eastAsia="en-GB"/>
        </w:rPr>
        <w:t>J2 = roifilt2(H,img,BW2);</w:t>
      </w:r>
    </w:p>
    <w:p w:rsidR="007739F7" w:rsidRPr="00D21F8B" w:rsidRDefault="007739F7" w:rsidP="00BB11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w:hAnsi="Courier" w:cs="Courier"/>
          <w:sz w:val="18"/>
          <w:szCs w:val="18"/>
          <w:lang w:val="en-GB" w:eastAsia="en-GB"/>
        </w:rPr>
      </w:pPr>
      <w:r w:rsidRPr="00D21F8B">
        <w:rPr>
          <w:rFonts w:ascii="Courier" w:hAnsi="Courier" w:cs="Courier"/>
          <w:sz w:val="18"/>
          <w:szCs w:val="18"/>
          <w:lang w:val="en-GB" w:eastAsia="en-GB"/>
        </w:rPr>
        <w:t>figure, imshow(J2);</w:t>
      </w:r>
    </w:p>
    <w:p w:rsidR="007739F7" w:rsidRPr="00D21F8B" w:rsidRDefault="007739F7" w:rsidP="00BB11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w:hAnsi="Courier" w:cs="Courier"/>
          <w:sz w:val="18"/>
          <w:szCs w:val="18"/>
          <w:lang w:val="en-GB" w:eastAsia="en-GB"/>
        </w:rPr>
      </w:pPr>
      <w:r w:rsidRPr="00D21F8B">
        <w:rPr>
          <w:rFonts w:ascii="Courier" w:hAnsi="Courier" w:cs="Courier"/>
          <w:sz w:val="18"/>
          <w:szCs w:val="18"/>
          <w:lang w:val="en-GB" w:eastAsia="en-GB"/>
        </w:rPr>
        <w:t>%%%%%%%%%%%%%%%%%%%%%%%%%%%%%%%%%%%%%%%%%%%%%%%%%%%%%%%%%%%%%%%%%%%%%%%%</w:t>
      </w:r>
    </w:p>
    <w:p w:rsidR="007739F7" w:rsidRPr="00D21F8B" w:rsidRDefault="007739F7" w:rsidP="00BB11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w:hAnsi="Courier" w:cs="Courier"/>
          <w:sz w:val="18"/>
          <w:szCs w:val="18"/>
          <w:lang w:val="en-GB" w:eastAsia="en-GB"/>
        </w:rPr>
      </w:pPr>
      <w:r w:rsidRPr="00D21F8B">
        <w:rPr>
          <w:rFonts w:ascii="Courier" w:hAnsi="Courier" w:cs="Courier"/>
          <w:sz w:val="18"/>
          <w:szCs w:val="18"/>
          <w:lang w:val="en-GB" w:eastAsia="en-GB"/>
        </w:rPr>
        <w:t>%---------- ROI OF RECTANGLE SHAPE -----------%</w:t>
      </w:r>
    </w:p>
    <w:p w:rsidR="007739F7" w:rsidRPr="00D21F8B" w:rsidRDefault="007739F7" w:rsidP="00BB11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w:hAnsi="Courier" w:cs="Courier"/>
          <w:sz w:val="18"/>
          <w:szCs w:val="18"/>
          <w:lang w:val="en-GB" w:eastAsia="en-GB"/>
        </w:rPr>
      </w:pPr>
      <w:r w:rsidRPr="00D21F8B">
        <w:rPr>
          <w:rFonts w:ascii="Courier" w:hAnsi="Courier" w:cs="Courier"/>
          <w:sz w:val="18"/>
          <w:szCs w:val="18"/>
          <w:lang w:val="en-GB" w:eastAsia="en-GB"/>
        </w:rPr>
        <w:t>e3 = imrect(gca,[10 10 100 100]);</w:t>
      </w:r>
    </w:p>
    <w:p w:rsidR="007739F7" w:rsidRPr="00D21F8B" w:rsidRDefault="007739F7" w:rsidP="00BB11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w:hAnsi="Courier" w:cs="Courier"/>
          <w:sz w:val="18"/>
          <w:szCs w:val="18"/>
          <w:lang w:val="en-GB" w:eastAsia="en-GB"/>
        </w:rPr>
      </w:pPr>
      <w:r w:rsidRPr="00D21F8B">
        <w:rPr>
          <w:rFonts w:ascii="Courier" w:hAnsi="Courier" w:cs="Courier"/>
          <w:sz w:val="18"/>
          <w:szCs w:val="18"/>
          <w:lang w:val="en-GB" w:eastAsia="en-GB"/>
        </w:rPr>
        <w:t>BW3 = createMask(e3,h_im);</w:t>
      </w:r>
    </w:p>
    <w:p w:rsidR="007739F7" w:rsidRPr="00D21F8B" w:rsidRDefault="007739F7" w:rsidP="00BB11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w:hAnsi="Courier" w:cs="Courier"/>
          <w:sz w:val="18"/>
          <w:szCs w:val="18"/>
          <w:lang w:val="en-GB" w:eastAsia="en-GB"/>
        </w:rPr>
      </w:pPr>
      <w:r w:rsidRPr="00D21F8B">
        <w:rPr>
          <w:rFonts w:ascii="Courier" w:hAnsi="Courier" w:cs="Courier"/>
          <w:sz w:val="18"/>
          <w:szCs w:val="18"/>
          <w:lang w:val="en-GB" w:eastAsia="en-GB"/>
        </w:rPr>
        <w:t>figure, imshow(BW3);</w:t>
      </w:r>
    </w:p>
    <w:p w:rsidR="007739F7" w:rsidRPr="00D21F8B" w:rsidRDefault="007739F7" w:rsidP="00BB11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w:hAnsi="Courier" w:cs="Courier"/>
          <w:sz w:val="18"/>
          <w:szCs w:val="18"/>
          <w:lang w:val="en-GB" w:eastAsia="en-GB"/>
        </w:rPr>
      </w:pPr>
      <w:r w:rsidRPr="00D21F8B">
        <w:rPr>
          <w:rFonts w:ascii="Courier" w:hAnsi="Courier" w:cs="Courier"/>
          <w:sz w:val="18"/>
          <w:szCs w:val="18"/>
          <w:lang w:val="en-GB" w:eastAsia="en-GB"/>
        </w:rPr>
        <w:t>H = fspecial('unsharp');</w:t>
      </w:r>
    </w:p>
    <w:p w:rsidR="007739F7" w:rsidRPr="00D21F8B" w:rsidRDefault="007739F7" w:rsidP="00BB11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w:hAnsi="Courier" w:cs="Courier"/>
          <w:sz w:val="18"/>
          <w:szCs w:val="18"/>
          <w:lang w:val="en-GB" w:eastAsia="en-GB"/>
        </w:rPr>
      </w:pPr>
      <w:r w:rsidRPr="00D21F8B">
        <w:rPr>
          <w:rFonts w:ascii="Courier" w:hAnsi="Courier" w:cs="Courier"/>
          <w:sz w:val="18"/>
          <w:szCs w:val="18"/>
          <w:lang w:val="en-GB" w:eastAsia="en-GB"/>
        </w:rPr>
        <w:t>J3 = roifilt2(H,img,BW3);</w:t>
      </w:r>
    </w:p>
    <w:p w:rsidR="007739F7" w:rsidRPr="00D21F8B" w:rsidRDefault="007739F7" w:rsidP="00BB11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w:hAnsi="Courier" w:cs="Courier"/>
          <w:sz w:val="18"/>
          <w:szCs w:val="18"/>
          <w:lang w:val="en-GB" w:eastAsia="en-GB"/>
        </w:rPr>
      </w:pPr>
      <w:r w:rsidRPr="00D21F8B">
        <w:rPr>
          <w:rFonts w:ascii="Courier" w:hAnsi="Courier" w:cs="Courier"/>
          <w:sz w:val="18"/>
          <w:szCs w:val="18"/>
          <w:lang w:val="en-GB" w:eastAsia="en-GB"/>
        </w:rPr>
        <w:t>figure, imshow(J3);</w:t>
      </w:r>
    </w:p>
    <w:p w:rsidR="007739F7" w:rsidRPr="00D21F8B" w:rsidRDefault="007739F7" w:rsidP="00BB11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w:hAnsi="Courier" w:cs="Courier"/>
          <w:sz w:val="18"/>
          <w:szCs w:val="18"/>
          <w:lang w:val="en-GB" w:eastAsia="en-GB"/>
        </w:rPr>
      </w:pPr>
      <w:r w:rsidRPr="00D21F8B">
        <w:rPr>
          <w:rFonts w:ascii="Courier" w:hAnsi="Courier" w:cs="Courier"/>
          <w:sz w:val="18"/>
          <w:szCs w:val="18"/>
          <w:lang w:val="en-GB" w:eastAsia="en-GB"/>
        </w:rPr>
        <w:t>%%%%%%%%%%%%%%%%%%%%%%%%%%%%%%%%%%%%%%%%%%%%%%%%%%%%%%%%%%%%%%%%%%%%%%%%</w:t>
      </w:r>
    </w:p>
    <w:p w:rsidR="007739F7" w:rsidRPr="00D21F8B" w:rsidRDefault="007739F7" w:rsidP="00BB11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w:hAnsi="Courier" w:cs="Courier"/>
          <w:sz w:val="18"/>
          <w:szCs w:val="18"/>
          <w:lang w:val="en-GB" w:eastAsia="en-GB"/>
        </w:rPr>
      </w:pPr>
      <w:r w:rsidRPr="00D21F8B">
        <w:rPr>
          <w:rFonts w:ascii="Courier" w:hAnsi="Courier" w:cs="Courier"/>
          <w:sz w:val="18"/>
          <w:szCs w:val="18"/>
          <w:lang w:val="en-GB" w:eastAsia="en-GB"/>
        </w:rPr>
        <w:t>%---------- ROI OF POLYGON SHAPE -----------%</w:t>
      </w:r>
    </w:p>
    <w:p w:rsidR="007739F7" w:rsidRPr="00D21F8B" w:rsidRDefault="007739F7" w:rsidP="00BB11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w:hAnsi="Courier" w:cs="Courier"/>
          <w:sz w:val="18"/>
          <w:szCs w:val="18"/>
          <w:lang w:val="en-GB" w:eastAsia="en-GB"/>
        </w:rPr>
      </w:pPr>
      <w:r w:rsidRPr="00D21F8B">
        <w:rPr>
          <w:rFonts w:ascii="Courier" w:hAnsi="Courier" w:cs="Courier"/>
          <w:sz w:val="18"/>
          <w:szCs w:val="18"/>
          <w:lang w:val="en-GB" w:eastAsia="en-GB"/>
        </w:rPr>
        <w:t>c = [222 272 300 270 221 194];</w:t>
      </w:r>
    </w:p>
    <w:p w:rsidR="007739F7" w:rsidRPr="00D21F8B" w:rsidRDefault="007739F7" w:rsidP="00BB11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w:hAnsi="Courier" w:cs="Courier"/>
          <w:sz w:val="18"/>
          <w:szCs w:val="18"/>
          <w:lang w:val="en-GB" w:eastAsia="en-GB"/>
        </w:rPr>
      </w:pPr>
      <w:r w:rsidRPr="00D21F8B">
        <w:rPr>
          <w:rFonts w:ascii="Courier" w:hAnsi="Courier" w:cs="Courier"/>
          <w:sz w:val="18"/>
          <w:szCs w:val="18"/>
          <w:lang w:val="en-GB" w:eastAsia="en-GB"/>
        </w:rPr>
        <w:t>r = [21 21 75 121 121 75];</w:t>
      </w:r>
    </w:p>
    <w:p w:rsidR="007739F7" w:rsidRPr="00D21F8B" w:rsidRDefault="007739F7" w:rsidP="00BB11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w:hAnsi="Courier" w:cs="Courier"/>
          <w:sz w:val="18"/>
          <w:szCs w:val="18"/>
          <w:lang w:val="en-GB" w:eastAsia="en-GB"/>
        </w:rPr>
      </w:pPr>
      <w:r w:rsidRPr="00D21F8B">
        <w:rPr>
          <w:rFonts w:ascii="Courier" w:hAnsi="Courier" w:cs="Courier"/>
          <w:sz w:val="18"/>
          <w:szCs w:val="18"/>
          <w:lang w:val="en-GB" w:eastAsia="en-GB"/>
        </w:rPr>
        <w:t>e4 = impoly(gca,[67 47;67 97;121 125;167 95;167 46;121 19]);</w:t>
      </w:r>
    </w:p>
    <w:p w:rsidR="007739F7" w:rsidRPr="00D21F8B" w:rsidRDefault="007739F7" w:rsidP="00BB11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w:hAnsi="Courier" w:cs="Courier"/>
          <w:sz w:val="18"/>
          <w:szCs w:val="18"/>
          <w:lang w:val="en-GB" w:eastAsia="en-GB"/>
        </w:rPr>
      </w:pPr>
      <w:r w:rsidRPr="00D21F8B">
        <w:rPr>
          <w:rFonts w:ascii="Courier" w:hAnsi="Courier" w:cs="Courier"/>
          <w:sz w:val="18"/>
          <w:szCs w:val="18"/>
          <w:lang w:val="en-GB" w:eastAsia="en-GB"/>
        </w:rPr>
        <w:t>BW4 = createMask(e4,h_im);</w:t>
      </w:r>
    </w:p>
    <w:p w:rsidR="007739F7" w:rsidRPr="00D21F8B" w:rsidRDefault="007739F7" w:rsidP="00BB11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w:hAnsi="Courier" w:cs="Courier"/>
          <w:sz w:val="18"/>
          <w:szCs w:val="18"/>
          <w:lang w:val="en-GB" w:eastAsia="en-GB"/>
        </w:rPr>
      </w:pPr>
      <w:r w:rsidRPr="00D21F8B">
        <w:rPr>
          <w:rFonts w:ascii="Courier" w:hAnsi="Courier" w:cs="Courier"/>
          <w:sz w:val="18"/>
          <w:szCs w:val="18"/>
          <w:lang w:val="en-GB" w:eastAsia="en-GB"/>
        </w:rPr>
        <w:t>figure, imshow(BW4);</w:t>
      </w:r>
    </w:p>
    <w:p w:rsidR="007739F7" w:rsidRPr="00D21F8B" w:rsidRDefault="007739F7" w:rsidP="00BB11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w:hAnsi="Courier" w:cs="Courier"/>
          <w:sz w:val="18"/>
          <w:szCs w:val="18"/>
          <w:lang w:val="en-GB" w:eastAsia="en-GB"/>
        </w:rPr>
      </w:pPr>
      <w:r w:rsidRPr="00D21F8B">
        <w:rPr>
          <w:rFonts w:ascii="Courier" w:hAnsi="Courier" w:cs="Courier"/>
          <w:sz w:val="18"/>
          <w:szCs w:val="18"/>
          <w:lang w:val="en-GB" w:eastAsia="en-GB"/>
        </w:rPr>
        <w:t>H = fspecial('unsharp');</w:t>
      </w:r>
    </w:p>
    <w:p w:rsidR="007739F7" w:rsidRPr="00D21F8B" w:rsidRDefault="007739F7" w:rsidP="00BB11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w:hAnsi="Courier" w:cs="Courier"/>
          <w:sz w:val="18"/>
          <w:szCs w:val="18"/>
          <w:lang w:val="en-GB" w:eastAsia="en-GB"/>
        </w:rPr>
      </w:pPr>
      <w:r w:rsidRPr="00D21F8B">
        <w:rPr>
          <w:rFonts w:ascii="Courier" w:hAnsi="Courier" w:cs="Courier"/>
          <w:sz w:val="18"/>
          <w:szCs w:val="18"/>
          <w:lang w:val="en-GB" w:eastAsia="en-GB"/>
        </w:rPr>
        <w:t>J4 = roifilt2(H,img,BW4);</w:t>
      </w:r>
    </w:p>
    <w:p w:rsidR="007739F7" w:rsidRPr="00D21F8B" w:rsidRDefault="007739F7" w:rsidP="00BB11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w:hAnsi="Courier" w:cs="Courier"/>
          <w:sz w:val="18"/>
          <w:szCs w:val="18"/>
          <w:lang w:val="en-GB" w:eastAsia="en-GB"/>
        </w:rPr>
      </w:pPr>
      <w:r w:rsidRPr="00D21F8B">
        <w:rPr>
          <w:rFonts w:ascii="Courier" w:hAnsi="Courier" w:cs="Courier"/>
          <w:sz w:val="18"/>
          <w:szCs w:val="18"/>
          <w:lang w:val="en-GB" w:eastAsia="en-GB"/>
        </w:rPr>
        <w:t>figure, imshow(J4);</w:t>
      </w:r>
    </w:p>
    <w:p w:rsidR="007739F7" w:rsidRPr="00D21F8B" w:rsidRDefault="007739F7" w:rsidP="00BB11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w:hAnsi="Courier" w:cs="Courier"/>
          <w:sz w:val="18"/>
          <w:szCs w:val="18"/>
          <w:lang w:val="en-GB" w:eastAsia="en-GB"/>
        </w:rPr>
      </w:pPr>
      <w:r w:rsidRPr="00D21F8B">
        <w:rPr>
          <w:rFonts w:ascii="Courier" w:hAnsi="Courier" w:cs="Courier"/>
          <w:sz w:val="18"/>
          <w:szCs w:val="18"/>
          <w:lang w:val="en-GB" w:eastAsia="en-GB"/>
        </w:rPr>
        <w:t xml:space="preserve"> </w:t>
      </w:r>
    </w:p>
    <w:p w:rsidR="007739F7" w:rsidRPr="00D21F8B" w:rsidRDefault="007739F7" w:rsidP="00BB11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w:hAnsi="Courier" w:cs="Courier"/>
          <w:sz w:val="18"/>
          <w:szCs w:val="18"/>
          <w:lang w:val="en-GB" w:eastAsia="en-GB"/>
        </w:rPr>
      </w:pPr>
      <w:r w:rsidRPr="00D21F8B">
        <w:rPr>
          <w:rFonts w:ascii="Courier" w:hAnsi="Courier" w:cs="Courier"/>
          <w:sz w:val="18"/>
          <w:szCs w:val="18"/>
          <w:lang w:val="en-GB" w:eastAsia="en-GB"/>
        </w:rPr>
        <w:t>%%%%%%%%%%%%%%%%%%%%%%%%%%%%%%%%%%%%%%%%%%%%%%%%%%%%%%%%%%%%%%%%%%%%%%%%</w:t>
      </w:r>
    </w:p>
    <w:p w:rsidR="007739F7" w:rsidRPr="00D21F8B" w:rsidRDefault="007739F7" w:rsidP="00BB11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w:hAnsi="Courier" w:cs="Courier"/>
          <w:sz w:val="18"/>
          <w:szCs w:val="18"/>
          <w:lang w:val="en-GB" w:eastAsia="en-GB"/>
        </w:rPr>
      </w:pPr>
      <w:r w:rsidRPr="00D21F8B">
        <w:rPr>
          <w:rFonts w:ascii="Courier" w:hAnsi="Courier" w:cs="Courier"/>
          <w:sz w:val="18"/>
          <w:szCs w:val="18"/>
          <w:lang w:val="en-GB" w:eastAsia="en-GB"/>
        </w:rPr>
        <w:t>%---------- ROI OF ELLIPSE SHAPE -----------%</w:t>
      </w:r>
    </w:p>
    <w:p w:rsidR="007739F7" w:rsidRPr="00D21F8B" w:rsidRDefault="007739F7" w:rsidP="00BB11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w:hAnsi="Courier" w:cs="Courier"/>
          <w:sz w:val="18"/>
          <w:szCs w:val="18"/>
          <w:lang w:val="en-GB" w:eastAsia="en-GB"/>
        </w:rPr>
      </w:pPr>
      <w:r w:rsidRPr="00D21F8B">
        <w:rPr>
          <w:rFonts w:ascii="Courier" w:hAnsi="Courier" w:cs="Courier"/>
          <w:sz w:val="18"/>
          <w:szCs w:val="18"/>
          <w:lang w:val="en-GB" w:eastAsia="en-GB"/>
        </w:rPr>
        <w:t>e5 = imellipse(gca,[38 30 150 100]);</w:t>
      </w:r>
    </w:p>
    <w:p w:rsidR="007739F7" w:rsidRPr="00D21F8B" w:rsidRDefault="007739F7" w:rsidP="00BB11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w:hAnsi="Courier" w:cs="Courier"/>
          <w:sz w:val="18"/>
          <w:szCs w:val="18"/>
          <w:lang w:val="en-GB" w:eastAsia="en-GB"/>
        </w:rPr>
      </w:pPr>
      <w:r w:rsidRPr="00D21F8B">
        <w:rPr>
          <w:rFonts w:ascii="Courier" w:hAnsi="Courier" w:cs="Courier"/>
          <w:sz w:val="18"/>
          <w:szCs w:val="18"/>
          <w:lang w:val="en-GB" w:eastAsia="en-GB"/>
        </w:rPr>
        <w:t>BW5 = createMask(e5,h_im);</w:t>
      </w:r>
    </w:p>
    <w:p w:rsidR="007739F7" w:rsidRPr="00D21F8B" w:rsidRDefault="007739F7" w:rsidP="00BB11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w:hAnsi="Courier" w:cs="Courier"/>
          <w:sz w:val="18"/>
          <w:szCs w:val="18"/>
          <w:lang w:val="en-GB" w:eastAsia="en-GB"/>
        </w:rPr>
      </w:pPr>
      <w:r w:rsidRPr="00D21F8B">
        <w:rPr>
          <w:rFonts w:ascii="Courier" w:hAnsi="Courier" w:cs="Courier"/>
          <w:sz w:val="18"/>
          <w:szCs w:val="18"/>
          <w:lang w:val="en-GB" w:eastAsia="en-GB"/>
        </w:rPr>
        <w:t>figure, imshow(BW5);</w:t>
      </w:r>
    </w:p>
    <w:p w:rsidR="007739F7" w:rsidRPr="00D21F8B" w:rsidRDefault="007739F7" w:rsidP="00BB11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w:hAnsi="Courier" w:cs="Courier"/>
          <w:sz w:val="18"/>
          <w:szCs w:val="18"/>
          <w:lang w:val="en-GB" w:eastAsia="en-GB"/>
        </w:rPr>
      </w:pPr>
      <w:r w:rsidRPr="00D21F8B">
        <w:rPr>
          <w:rFonts w:ascii="Courier" w:hAnsi="Courier" w:cs="Courier"/>
          <w:sz w:val="18"/>
          <w:szCs w:val="18"/>
          <w:lang w:val="en-GB" w:eastAsia="en-GB"/>
        </w:rPr>
        <w:t>H = fspecial('unsharp');</w:t>
      </w:r>
    </w:p>
    <w:p w:rsidR="007739F7" w:rsidRPr="00D21F8B" w:rsidRDefault="007739F7" w:rsidP="00BB11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w:hAnsi="Courier" w:cs="Courier"/>
          <w:sz w:val="18"/>
          <w:szCs w:val="18"/>
          <w:lang w:val="en-GB" w:eastAsia="en-GB"/>
        </w:rPr>
      </w:pPr>
      <w:r w:rsidRPr="00D21F8B">
        <w:rPr>
          <w:rFonts w:ascii="Courier" w:hAnsi="Courier" w:cs="Courier"/>
          <w:sz w:val="18"/>
          <w:szCs w:val="18"/>
          <w:lang w:val="en-GB" w:eastAsia="en-GB"/>
        </w:rPr>
        <w:t>J5 = roifilt2(H,img,BW5);</w:t>
      </w:r>
    </w:p>
    <w:p w:rsidR="007739F7" w:rsidRPr="00D21F8B" w:rsidRDefault="007739F7" w:rsidP="00BB11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w:hAnsi="Courier" w:cs="Courier"/>
          <w:sz w:val="18"/>
          <w:szCs w:val="18"/>
          <w:lang w:val="en-GB" w:eastAsia="en-GB"/>
        </w:rPr>
      </w:pPr>
      <w:r w:rsidRPr="00D21F8B">
        <w:rPr>
          <w:rFonts w:ascii="Courier" w:hAnsi="Courier" w:cs="Courier"/>
          <w:sz w:val="18"/>
          <w:szCs w:val="18"/>
          <w:lang w:val="en-GB" w:eastAsia="en-GB"/>
        </w:rPr>
        <w:t>figure, imshow(J5);</w:t>
      </w:r>
    </w:p>
    <w:p w:rsidR="007739F7" w:rsidRPr="00D21F8B" w:rsidRDefault="007739F7" w:rsidP="00BB11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w:hAnsi="Courier" w:cs="Courier"/>
          <w:sz w:val="18"/>
          <w:szCs w:val="18"/>
          <w:lang w:val="en-GB" w:eastAsia="en-GB"/>
        </w:rPr>
      </w:pPr>
      <w:r w:rsidRPr="00D21F8B">
        <w:rPr>
          <w:rFonts w:ascii="Courier" w:hAnsi="Courier" w:cs="Courier"/>
          <w:sz w:val="18"/>
          <w:szCs w:val="18"/>
          <w:lang w:val="en-GB" w:eastAsia="en-GB"/>
        </w:rPr>
        <w:t>%%%%%%%%%%%%%%%%%%%%%%%%%%%%%%%%%%%%%%%%%%%%%%%%%%%%%%%%%%%%%%%%%%%%%%%%</w:t>
      </w:r>
    </w:p>
    <w:p w:rsidR="007739F7" w:rsidRPr="00D21F8B" w:rsidRDefault="007739F7" w:rsidP="00BB11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w:hAnsi="Courier" w:cs="Courier"/>
          <w:sz w:val="18"/>
          <w:szCs w:val="18"/>
          <w:lang w:val="en-GB" w:eastAsia="en-GB"/>
        </w:rPr>
      </w:pPr>
      <w:r w:rsidRPr="00D21F8B">
        <w:rPr>
          <w:rFonts w:ascii="Courier" w:hAnsi="Courier" w:cs="Courier"/>
          <w:sz w:val="18"/>
          <w:szCs w:val="18"/>
          <w:lang w:val="en-GB" w:eastAsia="en-GB"/>
        </w:rPr>
        <w:t>%---------- ROI OF FREEHAND SHAPE -----------%</w:t>
      </w:r>
    </w:p>
    <w:p w:rsidR="007739F7" w:rsidRPr="00D21F8B" w:rsidRDefault="007739F7" w:rsidP="00BB11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w:hAnsi="Courier" w:cs="Courier"/>
          <w:sz w:val="18"/>
          <w:szCs w:val="18"/>
          <w:lang w:val="en-GB" w:eastAsia="en-GB"/>
        </w:rPr>
      </w:pPr>
      <w:r w:rsidRPr="00D21F8B">
        <w:rPr>
          <w:rFonts w:ascii="Courier" w:hAnsi="Courier" w:cs="Courier"/>
          <w:sz w:val="18"/>
          <w:szCs w:val="18"/>
          <w:lang w:val="en-GB" w:eastAsia="en-GB"/>
        </w:rPr>
        <w:t>e6 = imfreehand(gca);</w:t>
      </w:r>
    </w:p>
    <w:p w:rsidR="007739F7" w:rsidRPr="00D21F8B" w:rsidRDefault="007739F7" w:rsidP="00BB11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w:hAnsi="Courier" w:cs="Courier"/>
          <w:sz w:val="18"/>
          <w:szCs w:val="18"/>
          <w:lang w:val="en-GB" w:eastAsia="en-GB"/>
        </w:rPr>
      </w:pPr>
      <w:r w:rsidRPr="00D21F8B">
        <w:rPr>
          <w:rFonts w:ascii="Courier" w:hAnsi="Courier" w:cs="Courier"/>
          <w:sz w:val="18"/>
          <w:szCs w:val="18"/>
          <w:lang w:val="en-GB" w:eastAsia="en-GB"/>
        </w:rPr>
        <w:t>% ---- wait on interactive freehand selection window-----%</w:t>
      </w:r>
    </w:p>
    <w:p w:rsidR="007739F7" w:rsidRPr="00D21F8B" w:rsidRDefault="007739F7" w:rsidP="00BB11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w:hAnsi="Courier" w:cs="Courier"/>
          <w:sz w:val="18"/>
          <w:szCs w:val="18"/>
          <w:lang w:val="en-GB" w:eastAsia="en-GB"/>
        </w:rPr>
      </w:pPr>
      <w:r w:rsidRPr="00D21F8B">
        <w:rPr>
          <w:rFonts w:ascii="Courier" w:hAnsi="Courier" w:cs="Courier"/>
          <w:sz w:val="18"/>
          <w:szCs w:val="18"/>
          <w:lang w:val="en-GB" w:eastAsia="en-GB"/>
        </w:rPr>
        <w:t>pos=wait(e6);</w:t>
      </w:r>
    </w:p>
    <w:p w:rsidR="007739F7" w:rsidRPr="00D21F8B" w:rsidRDefault="007739F7" w:rsidP="00BB11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w:hAnsi="Courier" w:cs="Courier"/>
          <w:sz w:val="18"/>
          <w:szCs w:val="18"/>
          <w:lang w:val="en-GB" w:eastAsia="en-GB"/>
        </w:rPr>
      </w:pPr>
      <w:r w:rsidRPr="00D21F8B">
        <w:rPr>
          <w:rFonts w:ascii="Courier" w:hAnsi="Courier" w:cs="Courier"/>
          <w:sz w:val="18"/>
          <w:szCs w:val="18"/>
          <w:lang w:val="en-GB" w:eastAsia="en-GB"/>
        </w:rPr>
        <w:t>%------double click to resume opertion after selection---%</w:t>
      </w:r>
    </w:p>
    <w:p w:rsidR="007739F7" w:rsidRPr="00D21F8B" w:rsidRDefault="007739F7" w:rsidP="00BB11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w:hAnsi="Courier" w:cs="Courier"/>
          <w:sz w:val="18"/>
          <w:szCs w:val="18"/>
          <w:lang w:val="en-GB" w:eastAsia="en-GB"/>
        </w:rPr>
      </w:pPr>
      <w:r w:rsidRPr="00D21F8B">
        <w:rPr>
          <w:rFonts w:ascii="Courier" w:hAnsi="Courier" w:cs="Courier"/>
          <w:sz w:val="18"/>
          <w:szCs w:val="18"/>
          <w:lang w:val="en-GB" w:eastAsia="en-GB"/>
        </w:rPr>
        <w:t>BW6 = createMask(e6,h_im);</w:t>
      </w:r>
    </w:p>
    <w:p w:rsidR="007739F7" w:rsidRPr="00D21F8B" w:rsidRDefault="007739F7" w:rsidP="00BB11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w:hAnsi="Courier" w:cs="Courier"/>
          <w:sz w:val="18"/>
          <w:szCs w:val="18"/>
          <w:lang w:val="en-GB" w:eastAsia="en-GB"/>
        </w:rPr>
      </w:pPr>
      <w:r w:rsidRPr="00D21F8B">
        <w:rPr>
          <w:rFonts w:ascii="Courier" w:hAnsi="Courier" w:cs="Courier"/>
          <w:sz w:val="18"/>
          <w:szCs w:val="18"/>
          <w:lang w:val="en-GB" w:eastAsia="en-GB"/>
        </w:rPr>
        <w:t>figure, imshow(BW6);</w:t>
      </w:r>
    </w:p>
    <w:p w:rsidR="007739F7" w:rsidRPr="00D21F8B" w:rsidRDefault="007739F7" w:rsidP="00BB11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w:hAnsi="Courier" w:cs="Courier"/>
          <w:sz w:val="18"/>
          <w:szCs w:val="18"/>
          <w:lang w:val="en-GB" w:eastAsia="en-GB"/>
        </w:rPr>
      </w:pPr>
      <w:r w:rsidRPr="00D21F8B">
        <w:rPr>
          <w:rFonts w:ascii="Courier" w:hAnsi="Courier" w:cs="Courier"/>
          <w:sz w:val="18"/>
          <w:szCs w:val="18"/>
          <w:lang w:val="en-GB" w:eastAsia="en-GB"/>
        </w:rPr>
        <w:t>H = fspecial('unsharp');</w:t>
      </w:r>
    </w:p>
    <w:p w:rsidR="007739F7" w:rsidRPr="00D21F8B" w:rsidRDefault="007739F7" w:rsidP="00BB11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w:hAnsi="Courier" w:cs="Courier"/>
          <w:sz w:val="18"/>
          <w:szCs w:val="18"/>
          <w:lang w:val="en-GB" w:eastAsia="en-GB"/>
        </w:rPr>
      </w:pPr>
      <w:r w:rsidRPr="00D21F8B">
        <w:rPr>
          <w:rFonts w:ascii="Courier" w:hAnsi="Courier" w:cs="Courier"/>
          <w:sz w:val="18"/>
          <w:szCs w:val="18"/>
          <w:lang w:val="en-GB" w:eastAsia="en-GB"/>
        </w:rPr>
        <w:t>J6 = roifilt2(H,img,BW6);</w:t>
      </w:r>
    </w:p>
    <w:p w:rsidR="007739F7" w:rsidRPr="00D21F8B" w:rsidRDefault="007739F7" w:rsidP="00BB11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w:hAnsi="Courier" w:cs="Courier"/>
          <w:sz w:val="18"/>
          <w:szCs w:val="18"/>
          <w:lang w:val="en-GB" w:eastAsia="en-GB"/>
        </w:rPr>
      </w:pPr>
      <w:r w:rsidRPr="00D21F8B">
        <w:rPr>
          <w:rFonts w:ascii="Courier" w:hAnsi="Courier" w:cs="Courier"/>
          <w:sz w:val="18"/>
          <w:szCs w:val="18"/>
          <w:lang w:val="en-GB" w:eastAsia="en-GB"/>
        </w:rPr>
        <w:t>figure, imshow(J6);</w:t>
      </w:r>
    </w:p>
    <w:p w:rsidR="007739F7" w:rsidRDefault="007739F7" w:rsidP="00D21F8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w:hAnsi="Courier" w:cs="Courier"/>
          <w:sz w:val="18"/>
          <w:szCs w:val="18"/>
          <w:lang w:val="en-GB" w:eastAsia="en-GB"/>
        </w:rPr>
      </w:pPr>
    </w:p>
    <w:p w:rsidR="007739F7" w:rsidRDefault="007739F7" w:rsidP="00D21F8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w:hAnsi="Courier" w:cs="Courier"/>
          <w:sz w:val="18"/>
          <w:szCs w:val="18"/>
          <w:lang w:val="en-GB" w:eastAsia="en-GB"/>
        </w:rPr>
      </w:pPr>
    </w:p>
    <w:p w:rsidR="007739F7" w:rsidRDefault="007739F7" w:rsidP="00D21F8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w:hAnsi="Courier" w:cs="Courier"/>
          <w:sz w:val="18"/>
          <w:szCs w:val="18"/>
          <w:lang w:val="en-GB" w:eastAsia="en-GB"/>
        </w:rPr>
      </w:pPr>
    </w:p>
    <w:p w:rsidR="007739F7" w:rsidRPr="00D21F8B" w:rsidRDefault="007739F7" w:rsidP="00D21F8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w:hAnsi="Courier" w:cs="Courier"/>
          <w:sz w:val="18"/>
          <w:szCs w:val="18"/>
          <w:lang w:val="en-GB" w:eastAsia="en-GB"/>
        </w:rPr>
      </w:pPr>
    </w:p>
    <w:p w:rsidR="007739F7" w:rsidRDefault="007739F7" w:rsidP="00D21F8B"/>
    <w:p w:rsidR="007739F7" w:rsidRDefault="007739F7" w:rsidP="00D21F8B"/>
    <w:p w:rsidR="007739F7" w:rsidRDefault="007739F7" w:rsidP="00FF7D07">
      <w:r>
        <w:pict>
          <v:shape id="_x0000_i1025" type="#_x0000_t75" style="width:431.25pt;height:382.5pt">
            <v:imagedata r:id="rId7" o:title=""/>
          </v:shape>
        </w:pict>
      </w:r>
    </w:p>
    <w:p w:rsidR="007739F7" w:rsidRDefault="007739F7" w:rsidP="00FF7D07">
      <w:r>
        <w:pict>
          <v:shape id="_x0000_i1026" type="#_x0000_t75" style="width:6in;height:383.25pt">
            <v:imagedata r:id="rId8" o:title=""/>
          </v:shape>
        </w:pict>
      </w:r>
    </w:p>
    <w:p w:rsidR="007739F7" w:rsidRDefault="007739F7" w:rsidP="00FF7D07"/>
    <w:p w:rsidR="007739F7" w:rsidRDefault="007739F7" w:rsidP="00FF7D07"/>
    <w:p w:rsidR="007739F7" w:rsidRDefault="007739F7" w:rsidP="00FF7D07"/>
    <w:p w:rsidR="007739F7" w:rsidRDefault="007739F7" w:rsidP="00FF7D07"/>
    <w:p w:rsidR="007739F7" w:rsidRDefault="007739F7" w:rsidP="00FF7D07"/>
    <w:p w:rsidR="007739F7" w:rsidRDefault="007739F7" w:rsidP="00FF7D07"/>
    <w:p w:rsidR="007739F7" w:rsidRDefault="007739F7" w:rsidP="00FF7D07"/>
    <w:p w:rsidR="007739F7" w:rsidRDefault="007739F7" w:rsidP="00FF7D07"/>
    <w:p w:rsidR="007739F7" w:rsidRDefault="007739F7" w:rsidP="00FF7D07"/>
    <w:p w:rsidR="007739F7" w:rsidRDefault="007739F7" w:rsidP="00FF7D07"/>
    <w:p w:rsidR="007739F7" w:rsidRDefault="007739F7" w:rsidP="00FF7D07">
      <w:r>
        <w:pict>
          <v:shape id="_x0000_i1027" type="#_x0000_t75" style="width:431.25pt;height:380.25pt">
            <v:imagedata r:id="rId9" o:title=""/>
          </v:shape>
        </w:pict>
      </w:r>
    </w:p>
    <w:p w:rsidR="007739F7" w:rsidRDefault="007739F7" w:rsidP="00FF7D07"/>
    <w:p w:rsidR="007739F7" w:rsidRDefault="007739F7" w:rsidP="00FF7D07"/>
    <w:p w:rsidR="007739F7" w:rsidRDefault="007739F7" w:rsidP="00FF7D07"/>
    <w:p w:rsidR="007739F7" w:rsidRDefault="007739F7" w:rsidP="00FF7D07"/>
    <w:p w:rsidR="007739F7" w:rsidRDefault="007739F7" w:rsidP="00FF7D07"/>
    <w:p w:rsidR="007739F7" w:rsidRDefault="007739F7" w:rsidP="00FF7D07"/>
    <w:p w:rsidR="007739F7" w:rsidRDefault="007739F7" w:rsidP="00FF7D07"/>
    <w:p w:rsidR="007739F7" w:rsidRDefault="007739F7" w:rsidP="00FF7D07"/>
    <w:p w:rsidR="007739F7" w:rsidRDefault="007739F7" w:rsidP="00FF7D07"/>
    <w:p w:rsidR="007739F7" w:rsidRDefault="007739F7" w:rsidP="00FF7D07"/>
    <w:p w:rsidR="007739F7" w:rsidRDefault="007739F7" w:rsidP="00FF7D07">
      <w:r>
        <w:pict>
          <v:shape id="_x0000_i1028" type="#_x0000_t75" style="width:432.75pt;height:382.5pt">
            <v:imagedata r:id="rId10" o:title=""/>
          </v:shape>
        </w:pict>
      </w:r>
    </w:p>
    <w:p w:rsidR="007739F7" w:rsidRDefault="007739F7" w:rsidP="00FF7D07"/>
    <w:p w:rsidR="007739F7" w:rsidRDefault="007739F7" w:rsidP="00FF7D07"/>
    <w:p w:rsidR="007739F7" w:rsidRDefault="007739F7" w:rsidP="00FF7D07"/>
    <w:p w:rsidR="007739F7" w:rsidRDefault="007739F7" w:rsidP="00FF7D07"/>
    <w:p w:rsidR="007739F7" w:rsidRDefault="007739F7" w:rsidP="00FF7D07"/>
    <w:p w:rsidR="007739F7" w:rsidRDefault="007739F7" w:rsidP="00FF7D07"/>
    <w:p w:rsidR="007739F7" w:rsidRDefault="007739F7" w:rsidP="00FF7D07"/>
    <w:p w:rsidR="007739F7" w:rsidRDefault="007739F7" w:rsidP="00FF7D07"/>
    <w:p w:rsidR="007739F7" w:rsidRDefault="007739F7" w:rsidP="00FF7D07"/>
    <w:p w:rsidR="007739F7" w:rsidRDefault="007739F7" w:rsidP="00FF7D07"/>
    <w:p w:rsidR="007739F7" w:rsidRDefault="007739F7" w:rsidP="00FF7D07">
      <w:r>
        <w:pict>
          <v:shape id="_x0000_i1029" type="#_x0000_t75" style="width:429.75pt;height:381pt">
            <v:imagedata r:id="rId11" o:title=""/>
          </v:shape>
        </w:pict>
      </w:r>
    </w:p>
    <w:p w:rsidR="007739F7" w:rsidRDefault="007739F7" w:rsidP="00FF7D07"/>
    <w:p w:rsidR="007739F7" w:rsidRDefault="007739F7" w:rsidP="00FF7D07"/>
    <w:p w:rsidR="007739F7" w:rsidRDefault="007739F7" w:rsidP="00FF7D07"/>
    <w:p w:rsidR="007739F7" w:rsidRDefault="007739F7" w:rsidP="00FF7D07"/>
    <w:p w:rsidR="007739F7" w:rsidRDefault="007739F7" w:rsidP="00FF7D07"/>
    <w:p w:rsidR="007739F7" w:rsidRDefault="007739F7" w:rsidP="00FF7D07"/>
    <w:p w:rsidR="007739F7" w:rsidRDefault="007739F7" w:rsidP="00FF7D07"/>
    <w:p w:rsidR="007739F7" w:rsidRDefault="007739F7" w:rsidP="00FF7D07"/>
    <w:p w:rsidR="007739F7" w:rsidRDefault="007739F7" w:rsidP="00FF7D07"/>
    <w:p w:rsidR="007739F7" w:rsidRDefault="007739F7" w:rsidP="00FF7D07"/>
    <w:p w:rsidR="007739F7" w:rsidRDefault="007739F7" w:rsidP="00FF7D07">
      <w:r>
        <w:pict>
          <v:shape id="_x0000_i1030" type="#_x0000_t75" style="width:429.75pt;height:380.25pt">
            <v:imagedata r:id="rId12" o:title=""/>
          </v:shape>
        </w:pict>
      </w:r>
    </w:p>
    <w:p w:rsidR="007739F7" w:rsidRDefault="007739F7" w:rsidP="00FF7D07"/>
    <w:p w:rsidR="007739F7" w:rsidRDefault="007739F7" w:rsidP="00FF7D07"/>
    <w:p w:rsidR="007739F7" w:rsidRDefault="007739F7" w:rsidP="00FF7D07"/>
    <w:p w:rsidR="007739F7" w:rsidRDefault="007739F7" w:rsidP="00FF7D07"/>
    <w:p w:rsidR="007739F7" w:rsidRDefault="007739F7" w:rsidP="00FF7D07"/>
    <w:p w:rsidR="007739F7" w:rsidRDefault="007739F7" w:rsidP="00FF7D07"/>
    <w:p w:rsidR="007739F7" w:rsidRDefault="007739F7" w:rsidP="00FF7D07"/>
    <w:p w:rsidR="007739F7" w:rsidRDefault="007739F7" w:rsidP="00FF7D07"/>
    <w:p w:rsidR="007739F7" w:rsidRDefault="007739F7" w:rsidP="00FF7D07"/>
    <w:p w:rsidR="007739F7" w:rsidRDefault="007739F7" w:rsidP="00FF7D07"/>
    <w:p w:rsidR="007739F7" w:rsidRDefault="007739F7" w:rsidP="00FF7D07">
      <w:r>
        <w:pict>
          <v:shape id="_x0000_i1031" type="#_x0000_t75" style="width:431.25pt;height:384pt">
            <v:imagedata r:id="rId13" o:title=""/>
          </v:shape>
        </w:pict>
      </w:r>
    </w:p>
    <w:p w:rsidR="007739F7" w:rsidRDefault="007739F7" w:rsidP="00FF7D07"/>
    <w:p w:rsidR="007739F7" w:rsidRDefault="007739F7" w:rsidP="00FF7D07"/>
    <w:p w:rsidR="007739F7" w:rsidRDefault="007739F7" w:rsidP="00FF7D07"/>
    <w:p w:rsidR="007739F7" w:rsidRDefault="007739F7" w:rsidP="00FF7D07"/>
    <w:p w:rsidR="007739F7" w:rsidRDefault="007739F7" w:rsidP="00FF7D07"/>
    <w:p w:rsidR="007739F7" w:rsidRDefault="007739F7" w:rsidP="00FF7D07"/>
    <w:p w:rsidR="007739F7" w:rsidRDefault="007739F7" w:rsidP="00FF7D07"/>
    <w:p w:rsidR="007739F7" w:rsidRDefault="007739F7" w:rsidP="00FF7D07"/>
    <w:p w:rsidR="007739F7" w:rsidRDefault="007739F7" w:rsidP="00FF7D07"/>
    <w:p w:rsidR="007739F7" w:rsidRDefault="007739F7" w:rsidP="00FF7D07"/>
    <w:p w:rsidR="007739F7" w:rsidRDefault="007739F7" w:rsidP="00FF7D07">
      <w:r>
        <w:pict>
          <v:shape id="_x0000_i1032" type="#_x0000_t75" style="width:430.5pt;height:380.25pt">
            <v:imagedata r:id="rId14" o:title=""/>
          </v:shape>
        </w:pict>
      </w:r>
    </w:p>
    <w:p w:rsidR="007739F7" w:rsidRDefault="007739F7" w:rsidP="00FF7D07"/>
    <w:p w:rsidR="007739F7" w:rsidRDefault="007739F7" w:rsidP="00FF7D07"/>
    <w:p w:rsidR="007739F7" w:rsidRDefault="007739F7" w:rsidP="00FF7D07"/>
    <w:p w:rsidR="007739F7" w:rsidRDefault="007739F7" w:rsidP="00FF7D07"/>
    <w:p w:rsidR="007739F7" w:rsidRDefault="007739F7" w:rsidP="00FF7D07"/>
    <w:p w:rsidR="007739F7" w:rsidRDefault="007739F7" w:rsidP="00FF7D07"/>
    <w:p w:rsidR="007739F7" w:rsidRDefault="007739F7" w:rsidP="00FF7D07"/>
    <w:p w:rsidR="007739F7" w:rsidRDefault="007739F7" w:rsidP="00FF7D07"/>
    <w:p w:rsidR="007739F7" w:rsidRDefault="007739F7" w:rsidP="00FF7D07"/>
    <w:p w:rsidR="007739F7" w:rsidRDefault="007739F7" w:rsidP="00FF7D07"/>
    <w:p w:rsidR="007739F7" w:rsidRDefault="007739F7" w:rsidP="00FF7D07">
      <w:r>
        <w:pict>
          <v:shape id="_x0000_i1033" type="#_x0000_t75" style="width:429pt;height:381.75pt">
            <v:imagedata r:id="rId15" o:title=""/>
          </v:shape>
        </w:pict>
      </w:r>
    </w:p>
    <w:p w:rsidR="007739F7" w:rsidRDefault="007739F7" w:rsidP="00FF7D07"/>
    <w:p w:rsidR="007739F7" w:rsidRDefault="007739F7" w:rsidP="00FF7D07"/>
    <w:p w:rsidR="007739F7" w:rsidRDefault="007739F7" w:rsidP="00FF7D07"/>
    <w:p w:rsidR="007739F7" w:rsidRDefault="007739F7" w:rsidP="00FF7D07"/>
    <w:p w:rsidR="007739F7" w:rsidRDefault="007739F7" w:rsidP="00FF7D07"/>
    <w:p w:rsidR="007739F7" w:rsidRDefault="007739F7" w:rsidP="00FF7D07"/>
    <w:p w:rsidR="007739F7" w:rsidRDefault="007739F7" w:rsidP="00FF7D07"/>
    <w:p w:rsidR="007739F7" w:rsidRDefault="007739F7" w:rsidP="00FF7D07"/>
    <w:p w:rsidR="007739F7" w:rsidRDefault="007739F7" w:rsidP="00FF7D07"/>
    <w:p w:rsidR="007739F7" w:rsidRDefault="007739F7" w:rsidP="00FF7D07"/>
    <w:p w:rsidR="007739F7" w:rsidRDefault="007739F7" w:rsidP="00FF7D07">
      <w:r>
        <w:pict>
          <v:shape id="_x0000_i1034" type="#_x0000_t75" style="width:430.5pt;height:381.75pt">
            <v:imagedata r:id="rId16" o:title=""/>
          </v:shape>
        </w:pict>
      </w:r>
    </w:p>
    <w:p w:rsidR="007739F7" w:rsidRDefault="007739F7" w:rsidP="00FF7D07"/>
    <w:p w:rsidR="007739F7" w:rsidRDefault="007739F7" w:rsidP="00FF7D07"/>
    <w:p w:rsidR="007739F7" w:rsidRDefault="007739F7" w:rsidP="00FF7D07"/>
    <w:p w:rsidR="007739F7" w:rsidRDefault="007739F7" w:rsidP="00FF7D07"/>
    <w:p w:rsidR="007739F7" w:rsidRDefault="007739F7" w:rsidP="00FF7D07"/>
    <w:p w:rsidR="007739F7" w:rsidRDefault="007739F7" w:rsidP="00FF7D07"/>
    <w:p w:rsidR="007739F7" w:rsidRDefault="007739F7" w:rsidP="00FF7D07"/>
    <w:p w:rsidR="007739F7" w:rsidRDefault="007739F7" w:rsidP="00FF7D07"/>
    <w:p w:rsidR="007739F7" w:rsidRDefault="007739F7" w:rsidP="00FF7D07"/>
    <w:p w:rsidR="007739F7" w:rsidRDefault="007739F7" w:rsidP="00FF7D07"/>
    <w:p w:rsidR="007739F7" w:rsidRDefault="007739F7" w:rsidP="00FF7D07">
      <w:r>
        <w:pict>
          <v:shape id="_x0000_i1035" type="#_x0000_t75" style="width:430.5pt;height:382.5pt">
            <v:imagedata r:id="rId17" o:title=""/>
          </v:shape>
        </w:pict>
      </w:r>
    </w:p>
    <w:p w:rsidR="007739F7" w:rsidRDefault="007739F7" w:rsidP="00FF7D07"/>
    <w:p w:rsidR="007739F7" w:rsidRDefault="007739F7" w:rsidP="00FF7D07"/>
    <w:p w:rsidR="007739F7" w:rsidRDefault="007739F7" w:rsidP="00FF7D07">
      <w:r>
        <w:pict>
          <v:shape id="_x0000_i1036" type="#_x0000_t75" style="width:430.5pt;height:381.75pt">
            <v:imagedata r:id="rId18" o:title=""/>
          </v:shape>
        </w:pict>
      </w:r>
    </w:p>
    <w:p w:rsidR="007739F7" w:rsidRDefault="007739F7" w:rsidP="00FF7D07"/>
    <w:p w:rsidR="007739F7" w:rsidRDefault="007739F7" w:rsidP="00FF7D07"/>
    <w:p w:rsidR="007739F7" w:rsidRDefault="007739F7" w:rsidP="00FF7D07"/>
    <w:p w:rsidR="007739F7" w:rsidRDefault="007739F7" w:rsidP="00FF7D07"/>
    <w:p w:rsidR="007739F7" w:rsidRDefault="007739F7" w:rsidP="00FF7D07"/>
    <w:p w:rsidR="007739F7" w:rsidRDefault="007739F7" w:rsidP="00FF7D07"/>
    <w:p w:rsidR="007739F7" w:rsidRDefault="007739F7" w:rsidP="00FF7D07"/>
    <w:p w:rsidR="007739F7" w:rsidRDefault="007739F7" w:rsidP="00FF7D07"/>
    <w:p w:rsidR="007739F7" w:rsidRDefault="007739F7" w:rsidP="00FF7D07"/>
    <w:p w:rsidR="007739F7" w:rsidRDefault="007739F7" w:rsidP="00FF7D07"/>
    <w:p w:rsidR="007739F7" w:rsidRDefault="007739F7" w:rsidP="00FF7D07"/>
    <w:p w:rsidR="007739F7" w:rsidRDefault="007739F7" w:rsidP="00FF7D07">
      <w:r>
        <w:pict>
          <v:shape id="_x0000_i1037" type="#_x0000_t75" style="width:430.5pt;height:383.25pt">
            <v:imagedata r:id="rId19" o:title=""/>
          </v:shape>
        </w:pict>
      </w:r>
    </w:p>
    <w:p w:rsidR="007739F7" w:rsidRDefault="007739F7" w:rsidP="00D21F8B">
      <w:pPr>
        <w:jc w:val="both"/>
        <w:rPr>
          <w:b/>
          <w:bCs/>
          <w:color w:val="000000"/>
          <w:sz w:val="24"/>
          <w:szCs w:val="24"/>
        </w:rPr>
      </w:pPr>
    </w:p>
    <w:p w:rsidR="007739F7" w:rsidRDefault="007739F7" w:rsidP="00503415">
      <w:pPr>
        <w:jc w:val="both"/>
        <w:rPr>
          <w:b/>
          <w:bCs/>
          <w:color w:val="365F91"/>
          <w:sz w:val="28"/>
          <w:szCs w:val="28"/>
          <w:u w:val="single"/>
        </w:rPr>
      </w:pPr>
      <w:r>
        <w:rPr>
          <w:b/>
          <w:bCs/>
          <w:color w:val="365F91"/>
          <w:sz w:val="28"/>
          <w:szCs w:val="28"/>
          <w:u w:val="single"/>
        </w:rPr>
        <w:t>ASSIGNMENT 5:</w:t>
      </w:r>
    </w:p>
    <w:p w:rsidR="007739F7" w:rsidRDefault="007739F7" w:rsidP="00503415">
      <w:pPr>
        <w:jc w:val="both"/>
        <w:rPr>
          <w:b/>
          <w:bCs/>
          <w:color w:val="000000"/>
          <w:sz w:val="24"/>
          <w:szCs w:val="24"/>
        </w:rPr>
      </w:pPr>
      <w:r>
        <w:rPr>
          <w:b/>
          <w:bCs/>
          <w:color w:val="000000"/>
          <w:sz w:val="24"/>
          <w:szCs w:val="24"/>
        </w:rPr>
        <w:t>Problem:</w:t>
      </w:r>
    </w:p>
    <w:p w:rsidR="007739F7" w:rsidRDefault="007739F7" w:rsidP="00503415">
      <w:pPr>
        <w:jc w:val="both"/>
        <w:rPr>
          <w:color w:val="000000"/>
          <w:sz w:val="20"/>
          <w:szCs w:val="20"/>
        </w:rPr>
      </w:pPr>
      <w:r>
        <w:rPr>
          <w:color w:val="000000"/>
          <w:sz w:val="20"/>
          <w:szCs w:val="20"/>
        </w:rPr>
        <w:tab/>
        <w:t>The various mouse functions can be accessed by setting up the AX register with different values (service number) and issuing interrupt number 51. The functions are listed below:</w:t>
      </w:r>
    </w:p>
    <w:p w:rsidR="007739F7" w:rsidRDefault="007739F7" w:rsidP="00622781">
      <w:pPr>
        <w:pStyle w:val="ListParagraph"/>
        <w:numPr>
          <w:ilvl w:val="0"/>
          <w:numId w:val="1"/>
        </w:numPr>
        <w:jc w:val="both"/>
        <w:rPr>
          <w:color w:val="000000"/>
          <w:sz w:val="20"/>
          <w:szCs w:val="20"/>
        </w:rPr>
      </w:pPr>
      <w:r>
        <w:rPr>
          <w:color w:val="000000"/>
          <w:sz w:val="20"/>
          <w:szCs w:val="20"/>
        </w:rPr>
        <w:t>Reset mouse and get status</w:t>
      </w:r>
    </w:p>
    <w:p w:rsidR="007739F7" w:rsidRDefault="007739F7" w:rsidP="00622781">
      <w:pPr>
        <w:pStyle w:val="ListParagraph"/>
        <w:numPr>
          <w:ilvl w:val="0"/>
          <w:numId w:val="1"/>
        </w:numPr>
        <w:jc w:val="both"/>
        <w:rPr>
          <w:color w:val="000000"/>
          <w:sz w:val="20"/>
          <w:szCs w:val="20"/>
        </w:rPr>
      </w:pPr>
      <w:r>
        <w:rPr>
          <w:color w:val="000000"/>
          <w:sz w:val="20"/>
          <w:szCs w:val="20"/>
        </w:rPr>
        <w:t>Hide mouse pointer</w:t>
      </w:r>
    </w:p>
    <w:p w:rsidR="007739F7" w:rsidRDefault="007739F7" w:rsidP="00622781">
      <w:pPr>
        <w:pStyle w:val="ListParagraph"/>
        <w:numPr>
          <w:ilvl w:val="0"/>
          <w:numId w:val="1"/>
        </w:numPr>
        <w:jc w:val="both"/>
        <w:rPr>
          <w:color w:val="000000"/>
          <w:sz w:val="20"/>
          <w:szCs w:val="20"/>
        </w:rPr>
      </w:pPr>
      <w:r>
        <w:rPr>
          <w:color w:val="000000"/>
          <w:sz w:val="20"/>
          <w:szCs w:val="20"/>
        </w:rPr>
        <w:t>Show mouse pointer</w:t>
      </w:r>
    </w:p>
    <w:p w:rsidR="007739F7" w:rsidRPr="00622781" w:rsidRDefault="007739F7" w:rsidP="00622781">
      <w:pPr>
        <w:jc w:val="both"/>
        <w:rPr>
          <w:b/>
          <w:bCs/>
          <w:color w:val="000000"/>
          <w:sz w:val="24"/>
          <w:szCs w:val="24"/>
        </w:rPr>
      </w:pPr>
      <w:r>
        <w:rPr>
          <w:b/>
          <w:bCs/>
          <w:color w:val="000000"/>
          <w:sz w:val="24"/>
          <w:szCs w:val="24"/>
        </w:rPr>
        <w:t>Code:</w:t>
      </w:r>
    </w:p>
    <w:p w:rsidR="007739F7" w:rsidRPr="00217480" w:rsidRDefault="007739F7" w:rsidP="00217480">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#include&lt;graphics.h&gt;</w:t>
      </w:r>
    </w:p>
    <w:p w:rsidR="007739F7" w:rsidRPr="00217480" w:rsidRDefault="007739F7" w:rsidP="00217480">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#include&lt;stdlib.h&gt;</w:t>
      </w:r>
    </w:p>
    <w:p w:rsidR="007739F7" w:rsidRPr="00217480" w:rsidRDefault="007739F7" w:rsidP="00217480">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#include&lt;stdio.h&gt;</w:t>
      </w:r>
    </w:p>
    <w:p w:rsidR="007739F7" w:rsidRPr="00217480" w:rsidRDefault="007739F7" w:rsidP="00217480">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#include&lt;dos.h&gt;</w:t>
      </w:r>
    </w:p>
    <w:p w:rsidR="007739F7" w:rsidRPr="00217480" w:rsidRDefault="007739F7" w:rsidP="00217480">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color w:val="000000"/>
          <w:sz w:val="18"/>
          <w:szCs w:val="18"/>
        </w:rPr>
      </w:pPr>
    </w:p>
    <w:p w:rsidR="007739F7" w:rsidRPr="00217480" w:rsidRDefault="007739F7" w:rsidP="00217480">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union REGS in, out;</w:t>
      </w:r>
    </w:p>
    <w:p w:rsidR="007739F7" w:rsidRPr="00217480" w:rsidRDefault="007739F7" w:rsidP="00217480">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color w:val="000000"/>
          <w:sz w:val="18"/>
          <w:szCs w:val="18"/>
        </w:rPr>
      </w:pPr>
    </w:p>
    <w:p w:rsidR="007739F7" w:rsidRPr="00217480" w:rsidRDefault="007739F7" w:rsidP="00217480">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int xMax,yMax;</w:t>
      </w:r>
    </w:p>
    <w:p w:rsidR="007739F7" w:rsidRPr="00217480" w:rsidRDefault="007739F7" w:rsidP="00217480">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color w:val="000000"/>
          <w:sz w:val="18"/>
          <w:szCs w:val="18"/>
        </w:rPr>
      </w:pPr>
    </w:p>
    <w:p w:rsidR="007739F7" w:rsidRPr="00217480" w:rsidRDefault="007739F7" w:rsidP="00217480">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void detect_mouse()</w:t>
      </w:r>
    </w:p>
    <w:p w:rsidR="007739F7" w:rsidRPr="00217480" w:rsidRDefault="007739F7" w:rsidP="00217480">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w:t>
      </w:r>
    </w:p>
    <w:p w:rsidR="007739F7" w:rsidRPr="00217480" w:rsidRDefault="007739F7" w:rsidP="00217480">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ab/>
        <w:t>in.x.ax = 0;</w:t>
      </w:r>
    </w:p>
    <w:p w:rsidR="007739F7" w:rsidRPr="00217480" w:rsidRDefault="007739F7" w:rsidP="00217480">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ab/>
        <w:t>int86 (51,&amp;in,&amp;out);</w:t>
      </w:r>
    </w:p>
    <w:p w:rsidR="007739F7" w:rsidRPr="00217480" w:rsidRDefault="007739F7" w:rsidP="00217480">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ab/>
        <w:t>if (out.x.ax == 0)</w:t>
      </w:r>
    </w:p>
    <w:p w:rsidR="007739F7" w:rsidRPr="00217480" w:rsidRDefault="007739F7" w:rsidP="00217480">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ab/>
        <w:t>{</w:t>
      </w:r>
    </w:p>
    <w:p w:rsidR="007739F7" w:rsidRPr="00217480" w:rsidRDefault="007739F7" w:rsidP="00217480">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ab/>
      </w:r>
      <w:r w:rsidRPr="00217480">
        <w:rPr>
          <w:rFonts w:ascii="Courier New" w:hAnsi="Courier New" w:cs="Courier New"/>
          <w:color w:val="000000"/>
          <w:sz w:val="18"/>
          <w:szCs w:val="18"/>
        </w:rPr>
        <w:tab/>
        <w:t>printf("Mouse Fail To Initialize");</w:t>
      </w:r>
    </w:p>
    <w:p w:rsidR="007739F7" w:rsidRPr="00217480" w:rsidRDefault="007739F7" w:rsidP="00217480">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ab/>
      </w:r>
      <w:r w:rsidRPr="00217480">
        <w:rPr>
          <w:rFonts w:ascii="Courier New" w:hAnsi="Courier New" w:cs="Courier New"/>
          <w:color w:val="000000"/>
          <w:sz w:val="18"/>
          <w:szCs w:val="18"/>
        </w:rPr>
        <w:tab/>
        <w:t>printf("Press any key to halt:");</w:t>
      </w:r>
    </w:p>
    <w:p w:rsidR="007739F7" w:rsidRPr="00217480" w:rsidRDefault="007739F7" w:rsidP="00217480">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ab/>
      </w:r>
      <w:r w:rsidRPr="00217480">
        <w:rPr>
          <w:rFonts w:ascii="Courier New" w:hAnsi="Courier New" w:cs="Courier New"/>
          <w:color w:val="000000"/>
          <w:sz w:val="18"/>
          <w:szCs w:val="18"/>
        </w:rPr>
        <w:tab/>
        <w:t>getch();</w:t>
      </w:r>
    </w:p>
    <w:p w:rsidR="007739F7" w:rsidRPr="00217480" w:rsidRDefault="007739F7" w:rsidP="00217480">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ab/>
      </w:r>
      <w:r w:rsidRPr="00217480">
        <w:rPr>
          <w:rFonts w:ascii="Courier New" w:hAnsi="Courier New" w:cs="Courier New"/>
          <w:color w:val="000000"/>
          <w:sz w:val="18"/>
          <w:szCs w:val="18"/>
        </w:rPr>
        <w:tab/>
        <w:t>exit(0);</w:t>
      </w:r>
    </w:p>
    <w:p w:rsidR="007739F7" w:rsidRPr="00217480" w:rsidRDefault="007739F7" w:rsidP="00217480">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ab/>
        <w:t>}</w:t>
      </w:r>
    </w:p>
    <w:p w:rsidR="007739F7" w:rsidRPr="00217480" w:rsidRDefault="007739F7" w:rsidP="00217480">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w:t>
      </w:r>
    </w:p>
    <w:p w:rsidR="007739F7" w:rsidRDefault="007739F7" w:rsidP="00217480">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color w:val="000000"/>
          <w:sz w:val="18"/>
          <w:szCs w:val="18"/>
        </w:rPr>
      </w:pPr>
    </w:p>
    <w:p w:rsidR="007739F7" w:rsidRDefault="007739F7" w:rsidP="00217480">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color w:val="000000"/>
          <w:sz w:val="18"/>
          <w:szCs w:val="18"/>
        </w:rPr>
      </w:pPr>
      <w:r>
        <w:rPr>
          <w:rFonts w:ascii="Courier New" w:hAnsi="Courier New" w:cs="Courier New"/>
          <w:color w:val="000000"/>
          <w:sz w:val="18"/>
          <w:szCs w:val="18"/>
        </w:rPr>
        <w:t>/*Restrict the movemrnt of the mouse within a area on screen.*/</w:t>
      </w:r>
    </w:p>
    <w:p w:rsidR="007739F7" w:rsidRPr="00217480" w:rsidRDefault="007739F7" w:rsidP="00217480">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color w:val="000000"/>
          <w:sz w:val="18"/>
          <w:szCs w:val="18"/>
        </w:rPr>
      </w:pPr>
    </w:p>
    <w:p w:rsidR="007739F7" w:rsidRPr="00217480" w:rsidRDefault="007739F7" w:rsidP="00217480">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void restrict(int x1,int y1,int x2,int y2)</w:t>
      </w:r>
    </w:p>
    <w:p w:rsidR="007739F7" w:rsidRPr="00217480" w:rsidRDefault="007739F7" w:rsidP="00217480">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w:t>
      </w:r>
    </w:p>
    <w:p w:rsidR="007739F7" w:rsidRPr="00217480" w:rsidRDefault="007739F7" w:rsidP="00217480">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ab/>
        <w:t>in.x.ax = 7;</w:t>
      </w:r>
    </w:p>
    <w:p w:rsidR="007739F7" w:rsidRPr="00217480" w:rsidRDefault="007739F7" w:rsidP="00217480">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ab/>
        <w:t>in.x.cx = x1;</w:t>
      </w:r>
    </w:p>
    <w:p w:rsidR="007739F7" w:rsidRPr="00217480" w:rsidRDefault="007739F7" w:rsidP="00217480">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ab/>
        <w:t>in.x.dx = x2;</w:t>
      </w:r>
    </w:p>
    <w:p w:rsidR="007739F7" w:rsidRPr="00217480" w:rsidRDefault="007739F7" w:rsidP="00217480">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ab/>
        <w:t>int86 (51,&amp;in,&amp;out);</w:t>
      </w:r>
    </w:p>
    <w:p w:rsidR="007739F7" w:rsidRPr="00217480" w:rsidRDefault="007739F7" w:rsidP="00217480">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ab/>
        <w:t>in.x.ax = 8;</w:t>
      </w:r>
    </w:p>
    <w:p w:rsidR="007739F7" w:rsidRPr="00217480" w:rsidRDefault="007739F7" w:rsidP="00217480">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ab/>
        <w:t>in.x.cx = y1;</w:t>
      </w:r>
    </w:p>
    <w:p w:rsidR="007739F7" w:rsidRPr="00217480" w:rsidRDefault="007739F7" w:rsidP="00217480">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ab/>
        <w:t>in.x.dx = y2;</w:t>
      </w:r>
    </w:p>
    <w:p w:rsidR="007739F7" w:rsidRPr="00217480" w:rsidRDefault="007739F7" w:rsidP="00217480">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ab/>
        <w:t>int86 (51,&amp;in,&amp;out);</w:t>
      </w:r>
    </w:p>
    <w:p w:rsidR="007739F7" w:rsidRPr="00217480" w:rsidRDefault="007739F7" w:rsidP="00217480">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w:t>
      </w:r>
    </w:p>
    <w:p w:rsidR="007739F7" w:rsidRPr="00217480" w:rsidRDefault="007739F7" w:rsidP="00217480">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color w:val="000000"/>
          <w:sz w:val="18"/>
          <w:szCs w:val="18"/>
        </w:rPr>
      </w:pPr>
    </w:p>
    <w:p w:rsidR="007739F7" w:rsidRPr="00217480" w:rsidRDefault="007739F7" w:rsidP="00217480">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void draw()</w:t>
      </w:r>
    </w:p>
    <w:p w:rsidR="007739F7" w:rsidRPr="00217480" w:rsidRDefault="007739F7" w:rsidP="00217480">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w:t>
      </w:r>
    </w:p>
    <w:p w:rsidR="007739F7" w:rsidRPr="00217480" w:rsidRDefault="007739F7" w:rsidP="00217480">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ab/>
        <w:t>char msg[80];</w:t>
      </w:r>
    </w:p>
    <w:p w:rsidR="007739F7" w:rsidRPr="00217480" w:rsidRDefault="007739F7" w:rsidP="00217480">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ab/>
        <w:t>sprintf(msg,"Mouse Functions");</w:t>
      </w:r>
    </w:p>
    <w:p w:rsidR="007739F7" w:rsidRPr="00217480" w:rsidRDefault="007739F7" w:rsidP="00217480">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ab/>
        <w:t>outtextxy(xMax/2-textwidth(msg)/2,0,msg);</w:t>
      </w:r>
    </w:p>
    <w:p w:rsidR="007739F7" w:rsidRPr="00217480" w:rsidRDefault="007739F7" w:rsidP="00217480">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ab/>
        <w:t>rectangle(4,textheight(msg),xMax-4,yMax-3*textheight(msg)+1);</w:t>
      </w:r>
    </w:p>
    <w:p w:rsidR="007739F7" w:rsidRPr="00217480" w:rsidRDefault="007739F7" w:rsidP="00217480">
      <w:pPr>
        <w:pBdr>
          <w:top w:val="single" w:sz="4" w:space="1" w:color="auto"/>
          <w:left w:val="single" w:sz="4" w:space="4" w:color="auto"/>
          <w:bottom w:val="single" w:sz="4" w:space="1" w:color="auto"/>
          <w:right w:val="single" w:sz="4" w:space="4"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ab/>
        <w:t>restrict(4,textheight(msg),xMax-4,yMax-3*textheight(msg)+1);</w:t>
      </w:r>
    </w:p>
    <w:p w:rsidR="007739F7" w:rsidRPr="00217480"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w:t>
      </w:r>
    </w:p>
    <w:p w:rsidR="007739F7" w:rsidRPr="00217480"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p>
    <w:p w:rsidR="007739F7"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p>
    <w:p w:rsidR="007739F7"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Pr>
          <w:rFonts w:ascii="Courier New" w:hAnsi="Courier New" w:cs="Courier New"/>
          <w:color w:val="000000"/>
          <w:sz w:val="18"/>
          <w:szCs w:val="18"/>
        </w:rPr>
        <w:t>/*Display The Mouse Pointer in the Middle of the Screen.*/</w:t>
      </w:r>
    </w:p>
    <w:p w:rsidR="007739F7"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p>
    <w:p w:rsidR="007739F7" w:rsidRPr="00217480"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void show_mouse()</w:t>
      </w:r>
    </w:p>
    <w:p w:rsidR="007739F7" w:rsidRPr="00217480"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w:t>
      </w:r>
    </w:p>
    <w:p w:rsidR="007739F7" w:rsidRPr="00217480"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ab/>
        <w:t>in.x.ax = 1;</w:t>
      </w:r>
    </w:p>
    <w:p w:rsidR="007739F7" w:rsidRPr="00217480"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ab/>
        <w:t>in.x.cx=xMax/2;</w:t>
      </w:r>
    </w:p>
    <w:p w:rsidR="007739F7" w:rsidRPr="00217480"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ab/>
        <w:t>in.x.dx=yMax/2;</w:t>
      </w:r>
    </w:p>
    <w:p w:rsidR="007739F7" w:rsidRPr="00217480"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ab/>
        <w:t>int86 (51,&amp;in,&amp;out);</w:t>
      </w:r>
    </w:p>
    <w:p w:rsidR="007739F7" w:rsidRPr="00217480"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w:t>
      </w:r>
    </w:p>
    <w:p w:rsidR="007739F7"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p>
    <w:p w:rsidR="007739F7"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Pr>
          <w:rFonts w:ascii="Courier New" w:hAnsi="Courier New" w:cs="Courier New"/>
          <w:color w:val="000000"/>
          <w:sz w:val="18"/>
          <w:szCs w:val="18"/>
        </w:rPr>
        <w:t>/*Initialize the Graphics system and Look for any exceptions. */</w:t>
      </w:r>
    </w:p>
    <w:p w:rsidR="007739F7" w:rsidRPr="00217480"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p>
    <w:p w:rsidR="007739F7" w:rsidRPr="00217480"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void screen_initialize()</w:t>
      </w:r>
    </w:p>
    <w:p w:rsidR="007739F7" w:rsidRPr="00217480"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w:t>
      </w:r>
    </w:p>
    <w:p w:rsidR="007739F7" w:rsidRPr="00217480"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ab/>
        <w:t>int gdriver = DETECT, gmode, errorcode;</w:t>
      </w:r>
    </w:p>
    <w:p w:rsidR="007739F7" w:rsidRPr="00217480"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ab/>
        <w:t>initgraph(&amp;gdriver, &amp;gmode, "C:\\tc\\bgi");</w:t>
      </w:r>
    </w:p>
    <w:p w:rsidR="007739F7" w:rsidRPr="00217480"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ab/>
        <w:t>outport(0x0378,0x00);</w:t>
      </w:r>
    </w:p>
    <w:p w:rsidR="007739F7" w:rsidRPr="00217480"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ab/>
        <w:t>errorcode = graphresult();</w:t>
      </w:r>
    </w:p>
    <w:p w:rsidR="007739F7" w:rsidRPr="00217480"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ab/>
        <w:t>if (errorcode != grOk)</w:t>
      </w:r>
    </w:p>
    <w:p w:rsidR="007739F7" w:rsidRPr="00217480"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ab/>
        <w:t>{</w:t>
      </w:r>
    </w:p>
    <w:p w:rsidR="007739F7" w:rsidRPr="00217480"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ab/>
      </w:r>
      <w:r w:rsidRPr="00217480">
        <w:rPr>
          <w:rFonts w:ascii="Courier New" w:hAnsi="Courier New" w:cs="Courier New"/>
          <w:color w:val="000000"/>
          <w:sz w:val="18"/>
          <w:szCs w:val="18"/>
        </w:rPr>
        <w:tab/>
        <w:t>printf("Graphics error: %s\n",grapherrormsg(errorcode));</w:t>
      </w:r>
    </w:p>
    <w:p w:rsidR="007739F7" w:rsidRPr="00217480"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ab/>
      </w:r>
      <w:r w:rsidRPr="00217480">
        <w:rPr>
          <w:rFonts w:ascii="Courier New" w:hAnsi="Courier New" w:cs="Courier New"/>
          <w:color w:val="000000"/>
          <w:sz w:val="18"/>
          <w:szCs w:val="18"/>
        </w:rPr>
        <w:tab/>
        <w:t>printf("Press any key to halt:");</w:t>
      </w:r>
    </w:p>
    <w:p w:rsidR="007739F7" w:rsidRPr="00217480"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ab/>
      </w:r>
      <w:r w:rsidRPr="00217480">
        <w:rPr>
          <w:rFonts w:ascii="Courier New" w:hAnsi="Courier New" w:cs="Courier New"/>
          <w:color w:val="000000"/>
          <w:sz w:val="18"/>
          <w:szCs w:val="18"/>
        </w:rPr>
        <w:tab/>
        <w:t>getch();</w:t>
      </w:r>
    </w:p>
    <w:p w:rsidR="007739F7" w:rsidRPr="00217480"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ab/>
      </w:r>
      <w:r w:rsidRPr="00217480">
        <w:rPr>
          <w:rFonts w:ascii="Courier New" w:hAnsi="Courier New" w:cs="Courier New"/>
          <w:color w:val="000000"/>
          <w:sz w:val="18"/>
          <w:szCs w:val="18"/>
        </w:rPr>
        <w:tab/>
        <w:t>exit(0);</w:t>
      </w:r>
    </w:p>
    <w:p w:rsidR="007739F7"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ab/>
        <w:t>}</w:t>
      </w:r>
    </w:p>
    <w:p w:rsidR="007739F7"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p>
    <w:p w:rsidR="007739F7"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Pr>
          <w:rFonts w:ascii="Courier New" w:hAnsi="Courier New" w:cs="Courier New"/>
          <w:color w:val="000000"/>
          <w:sz w:val="18"/>
          <w:szCs w:val="18"/>
        </w:rPr>
        <w:tab/>
        <w:t>/* Get the MAX and MIN Coordinates of the screen .*/</w:t>
      </w:r>
    </w:p>
    <w:p w:rsidR="007739F7" w:rsidRPr="00217480"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p>
    <w:p w:rsidR="007739F7" w:rsidRPr="00217480"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ab/>
        <w:t>xMax=getmaxx();</w:t>
      </w:r>
    </w:p>
    <w:p w:rsidR="007739F7"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ab/>
        <w:t>yMax=getmaxy();</w:t>
      </w:r>
    </w:p>
    <w:p w:rsidR="007739F7" w:rsidRPr="00217480"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p>
    <w:p w:rsidR="007739F7" w:rsidRPr="00217480"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ab/>
        <w:t>detect_mouse();</w:t>
      </w:r>
      <w:r>
        <w:rPr>
          <w:rFonts w:ascii="Courier New" w:hAnsi="Courier New" w:cs="Courier New"/>
          <w:color w:val="000000"/>
          <w:sz w:val="18"/>
          <w:szCs w:val="18"/>
        </w:rPr>
        <w:t xml:space="preserve"> /*Check if the Mouse port is Functioning.*/</w:t>
      </w:r>
    </w:p>
    <w:p w:rsidR="007739F7" w:rsidRPr="00217480"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ab/>
        <w:t>draw();</w:t>
      </w:r>
      <w:r>
        <w:rPr>
          <w:rFonts w:ascii="Courier New" w:hAnsi="Courier New" w:cs="Courier New"/>
          <w:color w:val="000000"/>
          <w:sz w:val="18"/>
          <w:szCs w:val="18"/>
        </w:rPr>
        <w:tab/>
        <w:t xml:space="preserve">  /*Draw Canvas and Setup Environment.*/</w:t>
      </w:r>
      <w:r>
        <w:rPr>
          <w:rFonts w:ascii="Courier New" w:hAnsi="Courier New" w:cs="Courier New"/>
          <w:color w:val="000000"/>
          <w:sz w:val="18"/>
          <w:szCs w:val="18"/>
        </w:rPr>
        <w:tab/>
      </w:r>
    </w:p>
    <w:p w:rsidR="007739F7" w:rsidRPr="00217480"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ab/>
        <w:t>show_mouse();</w:t>
      </w:r>
      <w:r>
        <w:rPr>
          <w:rFonts w:ascii="Courier New" w:hAnsi="Courier New" w:cs="Courier New"/>
          <w:color w:val="000000"/>
          <w:sz w:val="18"/>
          <w:szCs w:val="18"/>
        </w:rPr>
        <w:tab/>
        <w:t xml:space="preserve">  /*Display Mouse.*/</w:t>
      </w:r>
    </w:p>
    <w:p w:rsidR="007739F7" w:rsidRPr="00217480"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w:t>
      </w:r>
    </w:p>
    <w:p w:rsidR="007739F7"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p>
    <w:p w:rsidR="007739F7"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Pr>
          <w:rFonts w:ascii="Courier New" w:hAnsi="Courier New" w:cs="Courier New"/>
          <w:color w:val="000000"/>
          <w:sz w:val="18"/>
          <w:szCs w:val="18"/>
        </w:rPr>
        <w:t>/*Hide The Mouse.*/</w:t>
      </w:r>
    </w:p>
    <w:p w:rsidR="007739F7" w:rsidRPr="00217480"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p>
    <w:p w:rsidR="007739F7" w:rsidRPr="00217480"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void hide_mouse()</w:t>
      </w:r>
    </w:p>
    <w:p w:rsidR="007739F7" w:rsidRPr="00217480"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w:t>
      </w:r>
    </w:p>
    <w:p w:rsidR="007739F7" w:rsidRPr="00217480"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 xml:space="preserve">    in.x.ax = 2;</w:t>
      </w:r>
    </w:p>
    <w:p w:rsidR="007739F7" w:rsidRPr="00217480"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 xml:space="preserve">    int86(51,&amp;in,&amp;out);</w:t>
      </w:r>
    </w:p>
    <w:p w:rsidR="007739F7" w:rsidRPr="00217480"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w:t>
      </w:r>
    </w:p>
    <w:p w:rsidR="007739F7"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p>
    <w:p w:rsidR="007739F7"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Pr>
          <w:rFonts w:ascii="Courier New" w:hAnsi="Courier New" w:cs="Courier New"/>
          <w:color w:val="000000"/>
          <w:sz w:val="18"/>
          <w:szCs w:val="18"/>
        </w:rPr>
        <w:t>/* Get The Status of the Mouse Position and Button Status*/</w:t>
      </w:r>
    </w:p>
    <w:p w:rsidR="007739F7" w:rsidRPr="00217480"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p>
    <w:p w:rsidR="007739F7" w:rsidRPr="00217480"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void get_mouse_pos(int *button,int *x,int *y)</w:t>
      </w:r>
    </w:p>
    <w:p w:rsidR="007739F7" w:rsidRPr="00217480"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w:t>
      </w:r>
    </w:p>
    <w:p w:rsidR="007739F7" w:rsidRPr="00217480"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ab/>
        <w:t>in.x.ax = 3;</w:t>
      </w:r>
    </w:p>
    <w:p w:rsidR="007739F7" w:rsidRPr="00217480"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ab/>
        <w:t>int86 (51,&amp;in,&amp;out);</w:t>
      </w:r>
    </w:p>
    <w:p w:rsidR="007739F7" w:rsidRPr="00217480"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ab/>
        <w:t>*button=out.x.bx;</w:t>
      </w:r>
    </w:p>
    <w:p w:rsidR="007739F7" w:rsidRPr="00217480"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ab/>
        <w:t>*x = out.x.cx;</w:t>
      </w:r>
    </w:p>
    <w:p w:rsidR="007739F7" w:rsidRPr="00217480"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ab/>
        <w:t>*y = out.x.dx;</w:t>
      </w:r>
    </w:p>
    <w:p w:rsidR="007739F7" w:rsidRPr="00217480"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w:t>
      </w:r>
    </w:p>
    <w:p w:rsidR="007739F7"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p>
    <w:p w:rsidR="007739F7"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Pr>
          <w:rFonts w:ascii="Courier New" w:hAnsi="Courier New" w:cs="Courier New"/>
          <w:color w:val="000000"/>
          <w:sz w:val="18"/>
          <w:szCs w:val="18"/>
        </w:rPr>
        <w:t>/* Reset the Mouse */</w:t>
      </w:r>
    </w:p>
    <w:p w:rsidR="007739F7" w:rsidRPr="00217480"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p>
    <w:p w:rsidR="007739F7" w:rsidRPr="00217480"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void mouse_reset()</w:t>
      </w:r>
    </w:p>
    <w:p w:rsidR="007739F7" w:rsidRPr="00217480" w:rsidRDefault="007739F7" w:rsidP="0002179D">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w:t>
      </w:r>
    </w:p>
    <w:p w:rsidR="007739F7" w:rsidRPr="00217480" w:rsidRDefault="007739F7" w:rsidP="00112B57">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 xml:space="preserve">    in.x.ax=0;</w:t>
      </w:r>
    </w:p>
    <w:p w:rsidR="007739F7" w:rsidRPr="00217480" w:rsidRDefault="007739F7" w:rsidP="00112B57">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 xml:space="preserve">    int86(51,&amp;in,&amp;out);</w:t>
      </w:r>
      <w:r w:rsidRPr="00217480">
        <w:rPr>
          <w:rFonts w:ascii="Courier New" w:hAnsi="Courier New" w:cs="Courier New"/>
          <w:color w:val="000000"/>
          <w:sz w:val="18"/>
          <w:szCs w:val="18"/>
        </w:rPr>
        <w:tab/>
        <w:t xml:space="preserve">      </w:t>
      </w:r>
    </w:p>
    <w:p w:rsidR="007739F7" w:rsidRPr="00217480" w:rsidRDefault="007739F7" w:rsidP="00112B57">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w:t>
      </w:r>
      <w:r w:rsidRPr="00217480">
        <w:rPr>
          <w:rFonts w:ascii="Courier New" w:hAnsi="Courier New" w:cs="Courier New"/>
          <w:color w:val="000000"/>
          <w:sz w:val="18"/>
          <w:szCs w:val="18"/>
        </w:rPr>
        <w:tab/>
      </w:r>
    </w:p>
    <w:p w:rsidR="007739F7" w:rsidRDefault="007739F7" w:rsidP="00112B57">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Pr>
          <w:rFonts w:ascii="Courier New" w:hAnsi="Courier New" w:cs="Courier New"/>
          <w:color w:val="000000"/>
          <w:sz w:val="18"/>
          <w:szCs w:val="18"/>
        </w:rPr>
        <w:t>/* Run time code for diaplaying the Mouse on screen and other details.*/</w:t>
      </w:r>
    </w:p>
    <w:p w:rsidR="007739F7" w:rsidRDefault="007739F7" w:rsidP="00112B57">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p>
    <w:p w:rsidR="007739F7" w:rsidRPr="00217480" w:rsidRDefault="007739F7" w:rsidP="00112B57">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void mouse_on_screen()</w:t>
      </w:r>
    </w:p>
    <w:p w:rsidR="007739F7" w:rsidRPr="00217480" w:rsidRDefault="007739F7" w:rsidP="00112B57">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w:t>
      </w:r>
    </w:p>
    <w:p w:rsidR="007739F7" w:rsidRPr="00217480" w:rsidRDefault="007739F7" w:rsidP="00112B57">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ab/>
        <w:t>int x,y,button;</w:t>
      </w:r>
    </w:p>
    <w:p w:rsidR="007739F7" w:rsidRPr="00217480" w:rsidRDefault="007739F7" w:rsidP="00112B57">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ab/>
        <w:t>screen_initialize();</w:t>
      </w:r>
      <w:r>
        <w:rPr>
          <w:rFonts w:ascii="Courier New" w:hAnsi="Courier New" w:cs="Courier New"/>
          <w:color w:val="000000"/>
          <w:sz w:val="18"/>
          <w:szCs w:val="18"/>
        </w:rPr>
        <w:tab/>
        <w:t>/*Initialize the graphics system.*/</w:t>
      </w:r>
    </w:p>
    <w:p w:rsidR="007739F7" w:rsidRDefault="007739F7" w:rsidP="00112B57">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ab/>
        <w:t>show_mouse();</w:t>
      </w: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t>/*Show the mouse pointer.*/</w:t>
      </w:r>
    </w:p>
    <w:p w:rsidR="007739F7" w:rsidRDefault="007739F7" w:rsidP="00112B57">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p>
    <w:p w:rsidR="007739F7" w:rsidRDefault="007739F7" w:rsidP="00112B57">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Pr>
          <w:rFonts w:ascii="Courier New" w:hAnsi="Courier New" w:cs="Courier New"/>
          <w:color w:val="000000"/>
          <w:sz w:val="18"/>
          <w:szCs w:val="18"/>
        </w:rPr>
        <w:t>/* While the User doesn’t interrupt continue displaying the mouse on screen.*/</w:t>
      </w:r>
    </w:p>
    <w:p w:rsidR="007739F7" w:rsidRPr="00217480" w:rsidRDefault="007739F7" w:rsidP="00112B57">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p>
    <w:p w:rsidR="007739F7" w:rsidRPr="00217480" w:rsidRDefault="007739F7" w:rsidP="00112B57">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ab/>
        <w:t>while (!kbhit () )</w:t>
      </w:r>
    </w:p>
    <w:p w:rsidR="007739F7" w:rsidRPr="00217480" w:rsidRDefault="007739F7" w:rsidP="00112B57">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ab/>
        <w:t>{</w:t>
      </w:r>
    </w:p>
    <w:p w:rsidR="007739F7" w:rsidRPr="00217480" w:rsidRDefault="007739F7" w:rsidP="00112B57">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ab/>
      </w:r>
      <w:r w:rsidRPr="00217480">
        <w:rPr>
          <w:rFonts w:ascii="Courier New" w:hAnsi="Courier New" w:cs="Courier New"/>
          <w:color w:val="000000"/>
          <w:sz w:val="18"/>
          <w:szCs w:val="18"/>
        </w:rPr>
        <w:tab/>
        <w:t>get_mouse_pos(&amp;button,&amp;x,&amp;y);</w:t>
      </w:r>
    </w:p>
    <w:p w:rsidR="007739F7" w:rsidRPr="00217480" w:rsidRDefault="007739F7" w:rsidP="00112B57">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ab/>
      </w:r>
      <w:r w:rsidRPr="00217480">
        <w:rPr>
          <w:rFonts w:ascii="Courier New" w:hAnsi="Courier New" w:cs="Courier New"/>
          <w:color w:val="000000"/>
          <w:sz w:val="18"/>
          <w:szCs w:val="18"/>
        </w:rPr>
        <w:tab/>
        <w:t>gotoxy(30,30);</w:t>
      </w:r>
    </w:p>
    <w:p w:rsidR="007739F7" w:rsidRPr="00217480" w:rsidRDefault="007739F7" w:rsidP="00112B57">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ab/>
      </w:r>
      <w:r w:rsidRPr="00217480">
        <w:rPr>
          <w:rFonts w:ascii="Courier New" w:hAnsi="Courier New" w:cs="Courier New"/>
          <w:color w:val="000000"/>
          <w:sz w:val="18"/>
          <w:szCs w:val="18"/>
        </w:rPr>
        <w:tab/>
        <w:t>printf("Co-ordinates --- X:- %d Y:- %d   ",x,y);</w:t>
      </w:r>
    </w:p>
    <w:p w:rsidR="007739F7" w:rsidRPr="00217480" w:rsidRDefault="007739F7" w:rsidP="00112B57">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ab/>
      </w:r>
      <w:r w:rsidRPr="00217480">
        <w:rPr>
          <w:rFonts w:ascii="Courier New" w:hAnsi="Courier New" w:cs="Courier New"/>
          <w:color w:val="000000"/>
          <w:sz w:val="18"/>
          <w:szCs w:val="18"/>
        </w:rPr>
        <w:tab/>
        <w:t>in.x.ax = 3;</w:t>
      </w:r>
    </w:p>
    <w:p w:rsidR="007739F7" w:rsidRPr="00217480" w:rsidRDefault="007739F7" w:rsidP="00112B57">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ab/>
      </w:r>
      <w:r w:rsidRPr="00217480">
        <w:rPr>
          <w:rFonts w:ascii="Courier New" w:hAnsi="Courier New" w:cs="Courier New"/>
          <w:color w:val="000000"/>
          <w:sz w:val="18"/>
          <w:szCs w:val="18"/>
        </w:rPr>
        <w:tab/>
        <w:t>int86 (51,&amp;in,&amp;out);</w:t>
      </w:r>
    </w:p>
    <w:p w:rsidR="007739F7" w:rsidRPr="00217480" w:rsidRDefault="007739F7" w:rsidP="00112B57">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ab/>
      </w:r>
      <w:r w:rsidRPr="00217480">
        <w:rPr>
          <w:rFonts w:ascii="Courier New" w:hAnsi="Courier New" w:cs="Courier New"/>
          <w:color w:val="000000"/>
          <w:sz w:val="18"/>
          <w:szCs w:val="18"/>
        </w:rPr>
        <w:tab/>
        <w:t>if(out.x.bx == 1)</w:t>
      </w:r>
    </w:p>
    <w:p w:rsidR="007739F7" w:rsidRPr="00217480" w:rsidRDefault="007739F7" w:rsidP="00112B57">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ab/>
      </w:r>
      <w:r w:rsidRPr="00217480">
        <w:rPr>
          <w:rFonts w:ascii="Courier New" w:hAnsi="Courier New" w:cs="Courier New"/>
          <w:color w:val="000000"/>
          <w:sz w:val="18"/>
          <w:szCs w:val="18"/>
        </w:rPr>
        <w:tab/>
        <w:t>{</w:t>
      </w:r>
    </w:p>
    <w:p w:rsidR="007739F7" w:rsidRPr="00217480" w:rsidRDefault="007739F7" w:rsidP="00112B57">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ab/>
      </w:r>
      <w:r w:rsidRPr="00217480">
        <w:rPr>
          <w:rFonts w:ascii="Courier New" w:hAnsi="Courier New" w:cs="Courier New"/>
          <w:color w:val="000000"/>
          <w:sz w:val="18"/>
          <w:szCs w:val="18"/>
        </w:rPr>
        <w:tab/>
      </w:r>
      <w:r w:rsidRPr="00217480">
        <w:rPr>
          <w:rFonts w:ascii="Courier New" w:hAnsi="Courier New" w:cs="Courier New"/>
          <w:color w:val="000000"/>
          <w:sz w:val="18"/>
          <w:szCs w:val="18"/>
        </w:rPr>
        <w:tab/>
        <w:t>gotoxy(2,30);</w:t>
      </w:r>
    </w:p>
    <w:p w:rsidR="007739F7" w:rsidRDefault="007739F7" w:rsidP="00112B57">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ab/>
      </w:r>
      <w:r w:rsidRPr="00217480">
        <w:rPr>
          <w:rFonts w:ascii="Courier New" w:hAnsi="Courier New" w:cs="Courier New"/>
          <w:color w:val="000000"/>
          <w:sz w:val="18"/>
          <w:szCs w:val="18"/>
        </w:rPr>
        <w:tab/>
      </w:r>
      <w:r w:rsidRPr="00217480">
        <w:rPr>
          <w:rFonts w:ascii="Courier New" w:hAnsi="Courier New" w:cs="Courier New"/>
          <w:color w:val="000000"/>
          <w:sz w:val="18"/>
          <w:szCs w:val="18"/>
        </w:rPr>
        <w:tab/>
        <w:t>printf("Left Click Occoured ");</w:t>
      </w:r>
    </w:p>
    <w:p w:rsidR="007739F7" w:rsidRDefault="007739F7" w:rsidP="00112B57">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p>
    <w:p w:rsidR="007739F7" w:rsidRPr="00217480" w:rsidRDefault="007739F7" w:rsidP="00112B57">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Pr>
          <w:rFonts w:ascii="Courier New" w:hAnsi="Courier New" w:cs="Courier New"/>
          <w:color w:val="000000"/>
          <w:sz w:val="18"/>
          <w:szCs w:val="18"/>
        </w:rPr>
        <w:tab/>
      </w:r>
      <w:r>
        <w:rPr>
          <w:rFonts w:ascii="Courier New" w:hAnsi="Courier New" w:cs="Courier New"/>
          <w:color w:val="000000"/>
          <w:sz w:val="18"/>
          <w:szCs w:val="18"/>
        </w:rPr>
        <w:tab/>
        <w:t>/*If the user Clicks LEFT Button HIDE the mouse pointer */</w:t>
      </w:r>
    </w:p>
    <w:p w:rsidR="007739F7" w:rsidRDefault="007739F7" w:rsidP="00112B57">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p>
    <w:p w:rsidR="007739F7" w:rsidRDefault="007739F7" w:rsidP="00112B57">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ab/>
      </w:r>
      <w:r w:rsidRPr="00217480">
        <w:rPr>
          <w:rFonts w:ascii="Courier New" w:hAnsi="Courier New" w:cs="Courier New"/>
          <w:color w:val="000000"/>
          <w:sz w:val="18"/>
          <w:szCs w:val="18"/>
        </w:rPr>
        <w:tab/>
      </w:r>
      <w:r w:rsidRPr="00217480">
        <w:rPr>
          <w:rFonts w:ascii="Courier New" w:hAnsi="Courier New" w:cs="Courier New"/>
          <w:color w:val="000000"/>
          <w:sz w:val="18"/>
          <w:szCs w:val="18"/>
        </w:rPr>
        <w:tab/>
        <w:t>hide_mouse();</w:t>
      </w:r>
      <w:r w:rsidRPr="00217480">
        <w:rPr>
          <w:rFonts w:ascii="Courier New" w:hAnsi="Courier New" w:cs="Courier New"/>
          <w:color w:val="000000"/>
          <w:sz w:val="18"/>
          <w:szCs w:val="18"/>
        </w:rPr>
        <w:tab/>
      </w:r>
      <w:r w:rsidRPr="00217480">
        <w:rPr>
          <w:rFonts w:ascii="Courier New" w:hAnsi="Courier New" w:cs="Courier New"/>
          <w:color w:val="000000"/>
          <w:sz w:val="18"/>
          <w:szCs w:val="18"/>
        </w:rPr>
        <w:tab/>
      </w:r>
    </w:p>
    <w:p w:rsidR="007739F7" w:rsidRDefault="007739F7" w:rsidP="00112B57">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Pr>
          <w:rFonts w:ascii="Courier New" w:hAnsi="Courier New" w:cs="Courier New"/>
          <w:color w:val="000000"/>
          <w:sz w:val="18"/>
          <w:szCs w:val="18"/>
        </w:rPr>
        <w:tab/>
      </w:r>
      <w:r>
        <w:rPr>
          <w:rFonts w:ascii="Courier New" w:hAnsi="Courier New" w:cs="Courier New"/>
          <w:color w:val="000000"/>
          <w:sz w:val="18"/>
          <w:szCs w:val="18"/>
        </w:rPr>
        <w:tab/>
        <w:t>}</w:t>
      </w:r>
    </w:p>
    <w:p w:rsidR="007739F7" w:rsidRPr="00217480" w:rsidRDefault="007739F7" w:rsidP="00112B57">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p>
    <w:p w:rsidR="007739F7" w:rsidRPr="00217480" w:rsidRDefault="007739F7" w:rsidP="00112B57">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ab/>
      </w:r>
      <w:r w:rsidRPr="00217480">
        <w:rPr>
          <w:rFonts w:ascii="Courier New" w:hAnsi="Courier New" w:cs="Courier New"/>
          <w:color w:val="000000"/>
          <w:sz w:val="18"/>
          <w:szCs w:val="18"/>
        </w:rPr>
        <w:tab/>
        <w:t>else if(out.x.bx == 2)</w:t>
      </w:r>
    </w:p>
    <w:p w:rsidR="007739F7" w:rsidRPr="00217480" w:rsidRDefault="007739F7" w:rsidP="00112B57">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ab/>
      </w:r>
      <w:r w:rsidRPr="00217480">
        <w:rPr>
          <w:rFonts w:ascii="Courier New" w:hAnsi="Courier New" w:cs="Courier New"/>
          <w:color w:val="000000"/>
          <w:sz w:val="18"/>
          <w:szCs w:val="18"/>
        </w:rPr>
        <w:tab/>
        <w:t>{</w:t>
      </w:r>
    </w:p>
    <w:p w:rsidR="007739F7" w:rsidRDefault="007739F7" w:rsidP="00112B57">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ab/>
      </w:r>
      <w:r w:rsidRPr="00217480">
        <w:rPr>
          <w:rFonts w:ascii="Courier New" w:hAnsi="Courier New" w:cs="Courier New"/>
          <w:color w:val="000000"/>
          <w:sz w:val="18"/>
          <w:szCs w:val="18"/>
        </w:rPr>
        <w:tab/>
      </w:r>
      <w:r w:rsidRPr="00217480">
        <w:rPr>
          <w:rFonts w:ascii="Courier New" w:hAnsi="Courier New" w:cs="Courier New"/>
          <w:color w:val="000000"/>
          <w:sz w:val="18"/>
          <w:szCs w:val="18"/>
        </w:rPr>
        <w:tab/>
        <w:t>gotoxy(2,30);</w:t>
      </w:r>
    </w:p>
    <w:p w:rsidR="007739F7" w:rsidRDefault="007739F7" w:rsidP="00112B57">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p>
    <w:p w:rsidR="007739F7" w:rsidRDefault="007739F7" w:rsidP="00112B57">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Pr>
          <w:rFonts w:ascii="Courier New" w:hAnsi="Courier New" w:cs="Courier New"/>
          <w:color w:val="000000"/>
          <w:sz w:val="18"/>
          <w:szCs w:val="18"/>
        </w:rPr>
        <w:tab/>
      </w:r>
      <w:r>
        <w:rPr>
          <w:rFonts w:ascii="Courier New" w:hAnsi="Courier New" w:cs="Courier New"/>
          <w:color w:val="000000"/>
          <w:sz w:val="18"/>
          <w:szCs w:val="18"/>
        </w:rPr>
        <w:tab/>
        <w:t>/*If the user Clicks RIGHT Button UN-HIDE the mouse pointer */</w:t>
      </w:r>
    </w:p>
    <w:p w:rsidR="007739F7" w:rsidRPr="00217480" w:rsidRDefault="007739F7" w:rsidP="00112B57">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p>
    <w:p w:rsidR="007739F7" w:rsidRPr="00217480" w:rsidRDefault="007739F7" w:rsidP="00112B57">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ab/>
      </w:r>
      <w:r w:rsidRPr="00217480">
        <w:rPr>
          <w:rFonts w:ascii="Courier New" w:hAnsi="Courier New" w:cs="Courier New"/>
          <w:color w:val="000000"/>
          <w:sz w:val="18"/>
          <w:szCs w:val="18"/>
        </w:rPr>
        <w:tab/>
      </w:r>
      <w:r w:rsidRPr="00217480">
        <w:rPr>
          <w:rFonts w:ascii="Courier New" w:hAnsi="Courier New" w:cs="Courier New"/>
          <w:color w:val="000000"/>
          <w:sz w:val="18"/>
          <w:szCs w:val="18"/>
        </w:rPr>
        <w:tab/>
        <w:t>printf("Right Click Occoured ");</w:t>
      </w:r>
    </w:p>
    <w:p w:rsidR="007739F7" w:rsidRPr="00217480" w:rsidRDefault="007739F7" w:rsidP="00112B57">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ab/>
      </w:r>
      <w:r w:rsidRPr="00217480">
        <w:rPr>
          <w:rFonts w:ascii="Courier New" w:hAnsi="Courier New" w:cs="Courier New"/>
          <w:color w:val="000000"/>
          <w:sz w:val="18"/>
          <w:szCs w:val="18"/>
        </w:rPr>
        <w:tab/>
      </w:r>
      <w:r w:rsidRPr="00217480">
        <w:rPr>
          <w:rFonts w:ascii="Courier New" w:hAnsi="Courier New" w:cs="Courier New"/>
          <w:color w:val="000000"/>
          <w:sz w:val="18"/>
          <w:szCs w:val="18"/>
        </w:rPr>
        <w:tab/>
        <w:t>show_mouse();</w:t>
      </w:r>
    </w:p>
    <w:p w:rsidR="007739F7" w:rsidRPr="00217480" w:rsidRDefault="007739F7" w:rsidP="00112B57">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ab/>
      </w:r>
      <w:r w:rsidRPr="00217480">
        <w:rPr>
          <w:rFonts w:ascii="Courier New" w:hAnsi="Courier New" w:cs="Courier New"/>
          <w:color w:val="000000"/>
          <w:sz w:val="18"/>
          <w:szCs w:val="18"/>
        </w:rPr>
        <w:tab/>
        <w:t>}</w:t>
      </w:r>
    </w:p>
    <w:p w:rsidR="007739F7" w:rsidRPr="00217480" w:rsidRDefault="007739F7" w:rsidP="00112B57">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ab/>
        <w:t>}</w:t>
      </w:r>
    </w:p>
    <w:p w:rsidR="007739F7" w:rsidRPr="00217480" w:rsidRDefault="007739F7" w:rsidP="00112B57">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ab/>
        <w:t>clrscr();</w:t>
      </w:r>
    </w:p>
    <w:p w:rsidR="007739F7" w:rsidRPr="00217480" w:rsidRDefault="007739F7" w:rsidP="00112B57">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ab/>
        <w:t>cleardevice();</w:t>
      </w:r>
    </w:p>
    <w:p w:rsidR="007739F7" w:rsidRPr="00217480" w:rsidRDefault="007739F7" w:rsidP="00112B57">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w:t>
      </w:r>
    </w:p>
    <w:p w:rsidR="007739F7" w:rsidRPr="00217480" w:rsidRDefault="007739F7" w:rsidP="00112B57">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p>
    <w:p w:rsidR="007739F7" w:rsidRPr="00217480" w:rsidRDefault="007739F7" w:rsidP="00112B57">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int main ()</w:t>
      </w:r>
    </w:p>
    <w:p w:rsidR="007739F7" w:rsidRPr="00217480" w:rsidRDefault="007739F7" w:rsidP="00112B57">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w:t>
      </w:r>
    </w:p>
    <w:p w:rsidR="007739F7" w:rsidRPr="00217480" w:rsidRDefault="007739F7" w:rsidP="00112B57">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ab/>
        <w:t>char c;</w:t>
      </w:r>
    </w:p>
    <w:p w:rsidR="007739F7" w:rsidRPr="00217480" w:rsidRDefault="007739F7" w:rsidP="00112B57">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ab/>
        <w:t>do</w:t>
      </w:r>
    </w:p>
    <w:p w:rsidR="007739F7" w:rsidRPr="00217480" w:rsidRDefault="007739F7" w:rsidP="00112B57">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ab/>
        <w:t>{</w:t>
      </w:r>
    </w:p>
    <w:p w:rsidR="007739F7" w:rsidRDefault="007739F7" w:rsidP="00112B57">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ab/>
      </w:r>
      <w:r w:rsidRPr="00217480">
        <w:rPr>
          <w:rFonts w:ascii="Courier New" w:hAnsi="Courier New" w:cs="Courier New"/>
          <w:color w:val="000000"/>
          <w:sz w:val="18"/>
          <w:szCs w:val="18"/>
        </w:rPr>
        <w:tab/>
        <w:t>mouse_on_screen();</w:t>
      </w:r>
      <w:r>
        <w:rPr>
          <w:rFonts w:ascii="Courier New" w:hAnsi="Courier New" w:cs="Courier New"/>
          <w:color w:val="000000"/>
          <w:sz w:val="18"/>
          <w:szCs w:val="18"/>
        </w:rPr>
        <w:tab/>
        <w:t>/*Set Up the environment for displaying the mouse.*/</w:t>
      </w:r>
    </w:p>
    <w:p w:rsidR="007739F7" w:rsidRPr="00217480" w:rsidRDefault="007739F7" w:rsidP="00112B57">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p>
    <w:p w:rsidR="007739F7" w:rsidRPr="00217480" w:rsidRDefault="007739F7" w:rsidP="00112B57">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ab/>
      </w:r>
      <w:r w:rsidRPr="00217480">
        <w:rPr>
          <w:rFonts w:ascii="Courier New" w:hAnsi="Courier New" w:cs="Courier New"/>
          <w:color w:val="000000"/>
          <w:sz w:val="18"/>
          <w:szCs w:val="18"/>
        </w:rPr>
        <w:tab/>
        <w:t>printf("\nPress E to Exit or R to Reset Mouse :");</w:t>
      </w:r>
    </w:p>
    <w:p w:rsidR="007739F7" w:rsidRPr="00217480" w:rsidRDefault="007739F7" w:rsidP="00112B57">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ab/>
      </w:r>
      <w:r w:rsidRPr="00217480">
        <w:rPr>
          <w:rFonts w:ascii="Courier New" w:hAnsi="Courier New" w:cs="Courier New"/>
          <w:color w:val="000000"/>
          <w:sz w:val="18"/>
          <w:szCs w:val="18"/>
        </w:rPr>
        <w:tab/>
        <w:t>fflush(stdin);</w:t>
      </w:r>
    </w:p>
    <w:p w:rsidR="007739F7" w:rsidRDefault="007739F7" w:rsidP="00112B57">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ab/>
      </w:r>
      <w:r w:rsidRPr="00217480">
        <w:rPr>
          <w:rFonts w:ascii="Courier New" w:hAnsi="Courier New" w:cs="Courier New"/>
          <w:color w:val="000000"/>
          <w:sz w:val="18"/>
          <w:szCs w:val="18"/>
        </w:rPr>
        <w:tab/>
        <w:t>scanf("%c",&amp;c);</w:t>
      </w:r>
      <w:r>
        <w:rPr>
          <w:rFonts w:ascii="Courier New" w:hAnsi="Courier New" w:cs="Courier New"/>
          <w:color w:val="000000"/>
          <w:sz w:val="18"/>
          <w:szCs w:val="18"/>
        </w:rPr>
        <w:tab/>
      </w:r>
    </w:p>
    <w:p w:rsidR="007739F7" w:rsidRDefault="007739F7" w:rsidP="00112B57">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p>
    <w:p w:rsidR="007739F7" w:rsidRDefault="007739F7" w:rsidP="00112B57">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Pr>
          <w:rFonts w:ascii="Courier New" w:hAnsi="Courier New" w:cs="Courier New"/>
          <w:color w:val="000000"/>
          <w:sz w:val="18"/>
          <w:szCs w:val="18"/>
        </w:rPr>
        <w:tab/>
      </w:r>
      <w:r>
        <w:rPr>
          <w:rFonts w:ascii="Courier New" w:hAnsi="Courier New" w:cs="Courier New"/>
          <w:color w:val="000000"/>
          <w:sz w:val="18"/>
          <w:szCs w:val="18"/>
        </w:rPr>
        <w:tab/>
        <w:t>/*If the user presses ‘E’ then EXIT */</w:t>
      </w:r>
    </w:p>
    <w:p w:rsidR="007739F7" w:rsidRPr="00217480" w:rsidRDefault="007739F7" w:rsidP="00112B57">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p>
    <w:p w:rsidR="007739F7" w:rsidRPr="00217480" w:rsidRDefault="007739F7" w:rsidP="00112B57">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ab/>
      </w:r>
      <w:r w:rsidRPr="00217480">
        <w:rPr>
          <w:rFonts w:ascii="Courier New" w:hAnsi="Courier New" w:cs="Courier New"/>
          <w:color w:val="000000"/>
          <w:sz w:val="18"/>
          <w:szCs w:val="18"/>
        </w:rPr>
        <w:tab/>
        <w:t>if(c == 'E' || c == 'e')</w:t>
      </w:r>
    </w:p>
    <w:p w:rsidR="007739F7" w:rsidRPr="00217480" w:rsidRDefault="007739F7" w:rsidP="00112B57">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ab/>
      </w:r>
      <w:r w:rsidRPr="00217480">
        <w:rPr>
          <w:rFonts w:ascii="Courier New" w:hAnsi="Courier New" w:cs="Courier New"/>
          <w:color w:val="000000"/>
          <w:sz w:val="18"/>
          <w:szCs w:val="18"/>
        </w:rPr>
        <w:tab/>
        <w:t>{</w:t>
      </w:r>
    </w:p>
    <w:p w:rsidR="007739F7" w:rsidRPr="00217480" w:rsidRDefault="007739F7" w:rsidP="00112B57">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ab/>
      </w:r>
      <w:r w:rsidRPr="00217480">
        <w:rPr>
          <w:rFonts w:ascii="Courier New" w:hAnsi="Courier New" w:cs="Courier New"/>
          <w:color w:val="000000"/>
          <w:sz w:val="18"/>
          <w:szCs w:val="18"/>
        </w:rPr>
        <w:tab/>
      </w:r>
      <w:r w:rsidRPr="00217480">
        <w:rPr>
          <w:rFonts w:ascii="Courier New" w:hAnsi="Courier New" w:cs="Courier New"/>
          <w:color w:val="000000"/>
          <w:sz w:val="18"/>
          <w:szCs w:val="18"/>
        </w:rPr>
        <w:tab/>
        <w:t>closegraph();</w:t>
      </w:r>
    </w:p>
    <w:p w:rsidR="007739F7" w:rsidRPr="00217480" w:rsidRDefault="007739F7" w:rsidP="00112B57">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ab/>
      </w:r>
      <w:r w:rsidRPr="00217480">
        <w:rPr>
          <w:rFonts w:ascii="Courier New" w:hAnsi="Courier New" w:cs="Courier New"/>
          <w:color w:val="000000"/>
          <w:sz w:val="18"/>
          <w:szCs w:val="18"/>
        </w:rPr>
        <w:tab/>
      </w:r>
      <w:r w:rsidRPr="00217480">
        <w:rPr>
          <w:rFonts w:ascii="Courier New" w:hAnsi="Courier New" w:cs="Courier New"/>
          <w:color w:val="000000"/>
          <w:sz w:val="18"/>
          <w:szCs w:val="18"/>
        </w:rPr>
        <w:tab/>
        <w:t>cleardevice();</w:t>
      </w:r>
    </w:p>
    <w:p w:rsidR="007739F7" w:rsidRPr="00217480" w:rsidRDefault="007739F7" w:rsidP="00112B57">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ab/>
      </w:r>
      <w:r w:rsidRPr="00217480">
        <w:rPr>
          <w:rFonts w:ascii="Courier New" w:hAnsi="Courier New" w:cs="Courier New"/>
          <w:color w:val="000000"/>
          <w:sz w:val="18"/>
          <w:szCs w:val="18"/>
        </w:rPr>
        <w:tab/>
      </w:r>
      <w:r w:rsidRPr="00217480">
        <w:rPr>
          <w:rFonts w:ascii="Courier New" w:hAnsi="Courier New" w:cs="Courier New"/>
          <w:color w:val="000000"/>
          <w:sz w:val="18"/>
          <w:szCs w:val="18"/>
        </w:rPr>
        <w:tab/>
        <w:t>exit(0);</w:t>
      </w:r>
    </w:p>
    <w:p w:rsidR="007739F7" w:rsidRDefault="007739F7" w:rsidP="00112B57">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Pr>
          <w:rFonts w:ascii="Courier New" w:hAnsi="Courier New" w:cs="Courier New"/>
          <w:color w:val="000000"/>
          <w:sz w:val="18"/>
          <w:szCs w:val="18"/>
        </w:rPr>
        <w:tab/>
      </w:r>
      <w:r w:rsidRPr="00217480">
        <w:rPr>
          <w:rFonts w:ascii="Courier New" w:hAnsi="Courier New" w:cs="Courier New"/>
          <w:color w:val="000000"/>
          <w:sz w:val="18"/>
          <w:szCs w:val="18"/>
        </w:rPr>
        <w:tab/>
        <w:t>}</w:t>
      </w:r>
    </w:p>
    <w:p w:rsidR="007739F7" w:rsidRDefault="007739F7" w:rsidP="00C34847">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p>
    <w:p w:rsidR="007739F7" w:rsidRDefault="007739F7" w:rsidP="00C34847">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p>
    <w:p w:rsidR="007739F7" w:rsidRDefault="007739F7" w:rsidP="00C34847">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Pr>
          <w:rFonts w:ascii="Courier New" w:hAnsi="Courier New" w:cs="Courier New"/>
          <w:color w:val="000000"/>
          <w:sz w:val="18"/>
          <w:szCs w:val="18"/>
        </w:rPr>
        <w:tab/>
      </w:r>
      <w:r>
        <w:rPr>
          <w:rFonts w:ascii="Courier New" w:hAnsi="Courier New" w:cs="Courier New"/>
          <w:color w:val="000000"/>
          <w:sz w:val="18"/>
          <w:szCs w:val="18"/>
        </w:rPr>
        <w:tab/>
        <w:t>/*If the user presses ‘R’ then RESET mouse */</w:t>
      </w:r>
    </w:p>
    <w:p w:rsidR="007739F7" w:rsidRPr="00217480" w:rsidRDefault="007739F7" w:rsidP="00C34847">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p>
    <w:p w:rsidR="007739F7" w:rsidRPr="00217480" w:rsidRDefault="007739F7" w:rsidP="00D21F8B">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ab/>
      </w:r>
      <w:r w:rsidRPr="00217480">
        <w:rPr>
          <w:rFonts w:ascii="Courier New" w:hAnsi="Courier New" w:cs="Courier New"/>
          <w:color w:val="000000"/>
          <w:sz w:val="18"/>
          <w:szCs w:val="18"/>
        </w:rPr>
        <w:tab/>
        <w:t>else if(c == 'R' || c == 'r')</w:t>
      </w:r>
      <w:r w:rsidRPr="00217480">
        <w:rPr>
          <w:rFonts w:ascii="Courier New" w:hAnsi="Courier New" w:cs="Courier New"/>
          <w:color w:val="000000"/>
          <w:sz w:val="18"/>
          <w:szCs w:val="18"/>
        </w:rPr>
        <w:tab/>
      </w:r>
      <w:r w:rsidRPr="00217480">
        <w:rPr>
          <w:rFonts w:ascii="Courier New" w:hAnsi="Courier New" w:cs="Courier New"/>
          <w:color w:val="000000"/>
          <w:sz w:val="18"/>
          <w:szCs w:val="18"/>
        </w:rPr>
        <w:tab/>
        <w:t>{</w:t>
      </w:r>
    </w:p>
    <w:p w:rsidR="007739F7" w:rsidRPr="00217480" w:rsidRDefault="007739F7" w:rsidP="00C34847">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ab/>
      </w:r>
      <w:r w:rsidRPr="00217480">
        <w:rPr>
          <w:rFonts w:ascii="Courier New" w:hAnsi="Courier New" w:cs="Courier New"/>
          <w:color w:val="000000"/>
          <w:sz w:val="18"/>
          <w:szCs w:val="18"/>
        </w:rPr>
        <w:tab/>
      </w:r>
      <w:r w:rsidRPr="00217480">
        <w:rPr>
          <w:rFonts w:ascii="Courier New" w:hAnsi="Courier New" w:cs="Courier New"/>
          <w:color w:val="000000"/>
          <w:sz w:val="18"/>
          <w:szCs w:val="18"/>
        </w:rPr>
        <w:tab/>
        <w:t>mouse_reset();</w:t>
      </w:r>
    </w:p>
    <w:p w:rsidR="007739F7" w:rsidRPr="00217480" w:rsidRDefault="007739F7" w:rsidP="00C34847">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ab/>
      </w:r>
      <w:r w:rsidRPr="00217480">
        <w:rPr>
          <w:rFonts w:ascii="Courier New" w:hAnsi="Courier New" w:cs="Courier New"/>
          <w:color w:val="000000"/>
          <w:sz w:val="18"/>
          <w:szCs w:val="18"/>
        </w:rPr>
        <w:tab/>
      </w:r>
      <w:r w:rsidRPr="00217480">
        <w:rPr>
          <w:rFonts w:ascii="Courier New" w:hAnsi="Courier New" w:cs="Courier New"/>
          <w:color w:val="000000"/>
          <w:sz w:val="18"/>
          <w:szCs w:val="18"/>
        </w:rPr>
        <w:tab/>
        <w:t>continue;</w:t>
      </w:r>
    </w:p>
    <w:p w:rsidR="007739F7" w:rsidRPr="00217480" w:rsidRDefault="007739F7" w:rsidP="00C34847">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ab/>
      </w:r>
      <w:r w:rsidRPr="00217480">
        <w:rPr>
          <w:rFonts w:ascii="Courier New" w:hAnsi="Courier New" w:cs="Courier New"/>
          <w:color w:val="000000"/>
          <w:sz w:val="18"/>
          <w:szCs w:val="18"/>
        </w:rPr>
        <w:tab/>
        <w:t>}</w:t>
      </w:r>
    </w:p>
    <w:p w:rsidR="007739F7" w:rsidRPr="00217480" w:rsidRDefault="007739F7" w:rsidP="00C34847">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ab/>
        <w:t>}while(1);</w:t>
      </w:r>
    </w:p>
    <w:p w:rsidR="007739F7" w:rsidRDefault="007739F7" w:rsidP="00FC3006">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sidRPr="00217480">
        <w:rPr>
          <w:rFonts w:ascii="Courier New" w:hAnsi="Courier New" w:cs="Courier New"/>
          <w:color w:val="000000"/>
          <w:sz w:val="18"/>
          <w:szCs w:val="18"/>
        </w:rPr>
        <w:tab/>
        <w:t>return 0;</w:t>
      </w:r>
    </w:p>
    <w:p w:rsidR="007739F7" w:rsidRPr="00217480" w:rsidRDefault="007739F7" w:rsidP="00FC3006">
      <w:pPr>
        <w:pBdr>
          <w:top w:val="single" w:sz="4" w:space="1" w:color="auto"/>
          <w:left w:val="single" w:sz="4" w:space="1" w:color="auto"/>
          <w:bottom w:val="single" w:sz="4" w:space="1" w:color="auto"/>
          <w:right w:val="single" w:sz="4" w:space="1" w:color="auto"/>
        </w:pBdr>
        <w:shd w:val="clear" w:color="auto" w:fill="FFFFCC"/>
        <w:spacing w:after="0" w:line="240" w:lineRule="auto"/>
        <w:rPr>
          <w:rFonts w:ascii="Courier New" w:hAnsi="Courier New" w:cs="Courier New"/>
          <w:color w:val="000000"/>
          <w:sz w:val="18"/>
          <w:szCs w:val="18"/>
        </w:rPr>
      </w:pPr>
      <w:r>
        <w:rPr>
          <w:rFonts w:ascii="Courier New" w:hAnsi="Courier New" w:cs="Courier New"/>
          <w:color w:val="000000"/>
          <w:sz w:val="18"/>
          <w:szCs w:val="18"/>
        </w:rPr>
        <w:t>}</w:t>
      </w:r>
    </w:p>
    <w:p w:rsidR="007739F7" w:rsidRPr="004B63B6" w:rsidRDefault="007739F7">
      <w:pPr>
        <w:rPr>
          <w:rFonts w:ascii="Lucida Bright" w:hAnsi="Lucida Bright" w:cs="Lucida Bright"/>
          <w:color w:val="000000"/>
          <w:sz w:val="20"/>
          <w:szCs w:val="20"/>
        </w:rPr>
      </w:pPr>
    </w:p>
    <w:p w:rsidR="007739F7" w:rsidRPr="004B63B6" w:rsidRDefault="007739F7">
      <w:pPr>
        <w:rPr>
          <w:rFonts w:ascii="Lucida Bright" w:hAnsi="Lucida Bright" w:cs="Lucida Bright"/>
          <w:b/>
          <w:bCs/>
          <w:color w:val="365F91"/>
          <w:sz w:val="28"/>
          <w:szCs w:val="28"/>
          <w:u w:val="single"/>
        </w:rPr>
      </w:pPr>
    </w:p>
    <w:p w:rsidR="007739F7" w:rsidRPr="004B63B6" w:rsidRDefault="007739F7">
      <w:pPr>
        <w:rPr>
          <w:color w:val="365F91"/>
        </w:rPr>
      </w:pPr>
    </w:p>
    <w:p w:rsidR="007739F7" w:rsidRDefault="007739F7"/>
    <w:p w:rsidR="007739F7" w:rsidRDefault="007739F7"/>
    <w:sectPr w:rsidR="007739F7" w:rsidSect="00443513">
      <w:pgSz w:w="12240" w:h="15840"/>
      <w:pgMar w:top="1440" w:right="1440" w:bottom="1440" w:left="1440" w:header="720" w:footer="720" w:gutter="0"/>
      <w:cols w:space="720"/>
      <w:titlePg/>
      <w:rtlGutter/>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 w:name="Courier New">
    <w:panose1 w:val="02070309020205020404"/>
    <w:charset w:val="00"/>
    <w:family w:val="modern"/>
    <w:pitch w:val="fixed"/>
    <w:sig w:usb0="20002A87" w:usb1="80000000" w:usb2="00000008" w:usb3="00000000" w:csb0="000001FF" w:csb1="00000000"/>
  </w:font>
  <w:font w:name="Courier">
    <w:panose1 w:val="02070409020205020404"/>
    <w:charset w:val="00"/>
    <w:family w:val="modern"/>
    <w:notTrueType/>
    <w:pitch w:val="fixed"/>
    <w:sig w:usb0="00000003" w:usb1="00000000" w:usb2="00000000" w:usb3="00000000" w:csb0="00000001" w:csb1="00000000"/>
  </w:font>
  <w:font w:name="Lucida Bright">
    <w:altName w:val="Georgia"/>
    <w:panose1 w:val="00000000000000000000"/>
    <w:charset w:val="00"/>
    <w:family w:val="roman"/>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A52C113A"/>
    <w:lvl w:ilvl="0">
      <w:start w:val="1"/>
      <w:numFmt w:val="decimal"/>
      <w:lvlText w:val="%1."/>
      <w:lvlJc w:val="left"/>
      <w:pPr>
        <w:tabs>
          <w:tab w:val="num" w:pos="1800"/>
        </w:tabs>
        <w:ind w:left="1800" w:hanging="360"/>
      </w:pPr>
    </w:lvl>
  </w:abstractNum>
  <w:abstractNum w:abstractNumId="1">
    <w:nsid w:val="FFFFFF7D"/>
    <w:multiLevelType w:val="singleLevel"/>
    <w:tmpl w:val="9B4C4758"/>
    <w:lvl w:ilvl="0">
      <w:start w:val="1"/>
      <w:numFmt w:val="decimal"/>
      <w:lvlText w:val="%1."/>
      <w:lvlJc w:val="left"/>
      <w:pPr>
        <w:tabs>
          <w:tab w:val="num" w:pos="1440"/>
        </w:tabs>
        <w:ind w:left="1440" w:hanging="360"/>
      </w:pPr>
    </w:lvl>
  </w:abstractNum>
  <w:abstractNum w:abstractNumId="2">
    <w:nsid w:val="FFFFFF7E"/>
    <w:multiLevelType w:val="singleLevel"/>
    <w:tmpl w:val="A5B22B6C"/>
    <w:lvl w:ilvl="0">
      <w:start w:val="1"/>
      <w:numFmt w:val="decimal"/>
      <w:lvlText w:val="%1."/>
      <w:lvlJc w:val="left"/>
      <w:pPr>
        <w:tabs>
          <w:tab w:val="num" w:pos="1080"/>
        </w:tabs>
        <w:ind w:left="1080" w:hanging="360"/>
      </w:pPr>
    </w:lvl>
  </w:abstractNum>
  <w:abstractNum w:abstractNumId="3">
    <w:nsid w:val="FFFFFF7F"/>
    <w:multiLevelType w:val="singleLevel"/>
    <w:tmpl w:val="57B65C86"/>
    <w:lvl w:ilvl="0">
      <w:start w:val="1"/>
      <w:numFmt w:val="decimal"/>
      <w:lvlText w:val="%1."/>
      <w:lvlJc w:val="left"/>
      <w:pPr>
        <w:tabs>
          <w:tab w:val="num" w:pos="720"/>
        </w:tabs>
        <w:ind w:left="720" w:hanging="360"/>
      </w:pPr>
    </w:lvl>
  </w:abstractNum>
  <w:abstractNum w:abstractNumId="4">
    <w:nsid w:val="FFFFFF80"/>
    <w:multiLevelType w:val="singleLevel"/>
    <w:tmpl w:val="E4809EBC"/>
    <w:lvl w:ilvl="0">
      <w:start w:val="1"/>
      <w:numFmt w:val="bullet"/>
      <w:lvlText w:val=""/>
      <w:lvlJc w:val="left"/>
      <w:pPr>
        <w:tabs>
          <w:tab w:val="num" w:pos="1800"/>
        </w:tabs>
        <w:ind w:left="1800" w:hanging="360"/>
      </w:pPr>
      <w:rPr>
        <w:rFonts w:ascii="Symbol" w:hAnsi="Symbol" w:cs="Symbol" w:hint="default"/>
      </w:rPr>
    </w:lvl>
  </w:abstractNum>
  <w:abstractNum w:abstractNumId="5">
    <w:nsid w:val="FFFFFF81"/>
    <w:multiLevelType w:val="singleLevel"/>
    <w:tmpl w:val="3E92B65C"/>
    <w:lvl w:ilvl="0">
      <w:start w:val="1"/>
      <w:numFmt w:val="bullet"/>
      <w:lvlText w:val=""/>
      <w:lvlJc w:val="left"/>
      <w:pPr>
        <w:tabs>
          <w:tab w:val="num" w:pos="1440"/>
        </w:tabs>
        <w:ind w:left="1440" w:hanging="360"/>
      </w:pPr>
      <w:rPr>
        <w:rFonts w:ascii="Symbol" w:hAnsi="Symbol" w:cs="Symbol" w:hint="default"/>
      </w:rPr>
    </w:lvl>
  </w:abstractNum>
  <w:abstractNum w:abstractNumId="6">
    <w:nsid w:val="FFFFFF82"/>
    <w:multiLevelType w:val="singleLevel"/>
    <w:tmpl w:val="27BA6B06"/>
    <w:lvl w:ilvl="0">
      <w:start w:val="1"/>
      <w:numFmt w:val="bullet"/>
      <w:lvlText w:val=""/>
      <w:lvlJc w:val="left"/>
      <w:pPr>
        <w:tabs>
          <w:tab w:val="num" w:pos="1080"/>
        </w:tabs>
        <w:ind w:left="1080" w:hanging="360"/>
      </w:pPr>
      <w:rPr>
        <w:rFonts w:ascii="Symbol" w:hAnsi="Symbol" w:cs="Symbol" w:hint="default"/>
      </w:rPr>
    </w:lvl>
  </w:abstractNum>
  <w:abstractNum w:abstractNumId="7">
    <w:nsid w:val="FFFFFF83"/>
    <w:multiLevelType w:val="singleLevel"/>
    <w:tmpl w:val="C338EE02"/>
    <w:lvl w:ilvl="0">
      <w:start w:val="1"/>
      <w:numFmt w:val="bullet"/>
      <w:lvlText w:val=""/>
      <w:lvlJc w:val="left"/>
      <w:pPr>
        <w:tabs>
          <w:tab w:val="num" w:pos="720"/>
        </w:tabs>
        <w:ind w:left="720" w:hanging="360"/>
      </w:pPr>
      <w:rPr>
        <w:rFonts w:ascii="Symbol" w:hAnsi="Symbol" w:cs="Symbol" w:hint="default"/>
      </w:rPr>
    </w:lvl>
  </w:abstractNum>
  <w:abstractNum w:abstractNumId="8">
    <w:nsid w:val="FFFFFF88"/>
    <w:multiLevelType w:val="singleLevel"/>
    <w:tmpl w:val="5BE6E884"/>
    <w:lvl w:ilvl="0">
      <w:start w:val="1"/>
      <w:numFmt w:val="decimal"/>
      <w:lvlText w:val="%1."/>
      <w:lvlJc w:val="left"/>
      <w:pPr>
        <w:tabs>
          <w:tab w:val="num" w:pos="360"/>
        </w:tabs>
        <w:ind w:left="360" w:hanging="360"/>
      </w:pPr>
    </w:lvl>
  </w:abstractNum>
  <w:abstractNum w:abstractNumId="9">
    <w:nsid w:val="FFFFFF89"/>
    <w:multiLevelType w:val="singleLevel"/>
    <w:tmpl w:val="0B6ECE94"/>
    <w:lvl w:ilvl="0">
      <w:start w:val="1"/>
      <w:numFmt w:val="bullet"/>
      <w:lvlText w:val=""/>
      <w:lvlJc w:val="left"/>
      <w:pPr>
        <w:tabs>
          <w:tab w:val="num" w:pos="360"/>
        </w:tabs>
        <w:ind w:left="360" w:hanging="360"/>
      </w:pPr>
      <w:rPr>
        <w:rFonts w:ascii="Symbol" w:hAnsi="Symbol" w:cs="Symbol" w:hint="default"/>
      </w:rPr>
    </w:lvl>
  </w:abstractNum>
  <w:abstractNum w:abstractNumId="10">
    <w:nsid w:val="29804FEB"/>
    <w:multiLevelType w:val="hybridMultilevel"/>
    <w:tmpl w:val="58E84AF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embedSystemFonts/>
  <w:defaultTabStop w:val="720"/>
  <w:drawingGridHorizontalSpacing w:val="110"/>
  <w:displayHorizontalDrawingGridEvery w:val="2"/>
  <w:characterSpacingControl w:val="doNotCompress"/>
  <w:doNotValidateAgainstSchema/>
  <w:doNotDemarcateInvalidXml/>
  <w:compat>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684381"/>
    <w:rsid w:val="0002179D"/>
    <w:rsid w:val="0002675D"/>
    <w:rsid w:val="00091C5C"/>
    <w:rsid w:val="000E615A"/>
    <w:rsid w:val="00112B57"/>
    <w:rsid w:val="00142D33"/>
    <w:rsid w:val="0015364E"/>
    <w:rsid w:val="001B1405"/>
    <w:rsid w:val="001C2D2B"/>
    <w:rsid w:val="001E613F"/>
    <w:rsid w:val="00217480"/>
    <w:rsid w:val="002A776D"/>
    <w:rsid w:val="002D03B1"/>
    <w:rsid w:val="002D783B"/>
    <w:rsid w:val="003034E8"/>
    <w:rsid w:val="00314B1F"/>
    <w:rsid w:val="003732C3"/>
    <w:rsid w:val="00374ED1"/>
    <w:rsid w:val="00377339"/>
    <w:rsid w:val="0038716C"/>
    <w:rsid w:val="003D541B"/>
    <w:rsid w:val="003E1183"/>
    <w:rsid w:val="004067AC"/>
    <w:rsid w:val="00443513"/>
    <w:rsid w:val="00457119"/>
    <w:rsid w:val="00486563"/>
    <w:rsid w:val="004B63B6"/>
    <w:rsid w:val="004C2C02"/>
    <w:rsid w:val="004F52CB"/>
    <w:rsid w:val="00500623"/>
    <w:rsid w:val="00503415"/>
    <w:rsid w:val="00580EA8"/>
    <w:rsid w:val="00585EDD"/>
    <w:rsid w:val="005928DC"/>
    <w:rsid w:val="00594D0C"/>
    <w:rsid w:val="00622781"/>
    <w:rsid w:val="00627526"/>
    <w:rsid w:val="00633849"/>
    <w:rsid w:val="00684381"/>
    <w:rsid w:val="006B0E72"/>
    <w:rsid w:val="006B14C2"/>
    <w:rsid w:val="00715CC6"/>
    <w:rsid w:val="00766639"/>
    <w:rsid w:val="00770EDA"/>
    <w:rsid w:val="007739F7"/>
    <w:rsid w:val="0078629F"/>
    <w:rsid w:val="007965F7"/>
    <w:rsid w:val="00811D09"/>
    <w:rsid w:val="00841631"/>
    <w:rsid w:val="008439D2"/>
    <w:rsid w:val="008A0E5F"/>
    <w:rsid w:val="008B092B"/>
    <w:rsid w:val="009661AB"/>
    <w:rsid w:val="00984273"/>
    <w:rsid w:val="009D1F8B"/>
    <w:rsid w:val="00A06463"/>
    <w:rsid w:val="00A275DE"/>
    <w:rsid w:val="00A33BD4"/>
    <w:rsid w:val="00B02ECE"/>
    <w:rsid w:val="00B376DF"/>
    <w:rsid w:val="00B60F51"/>
    <w:rsid w:val="00B63CD6"/>
    <w:rsid w:val="00B90BE0"/>
    <w:rsid w:val="00B91452"/>
    <w:rsid w:val="00BB1127"/>
    <w:rsid w:val="00BD5E81"/>
    <w:rsid w:val="00C34847"/>
    <w:rsid w:val="00C86BEE"/>
    <w:rsid w:val="00C9332A"/>
    <w:rsid w:val="00C95F74"/>
    <w:rsid w:val="00CD69AE"/>
    <w:rsid w:val="00CE50AA"/>
    <w:rsid w:val="00D21F8B"/>
    <w:rsid w:val="00D42F1F"/>
    <w:rsid w:val="00DB20C3"/>
    <w:rsid w:val="00DC054E"/>
    <w:rsid w:val="00DD27F3"/>
    <w:rsid w:val="00DE50BD"/>
    <w:rsid w:val="00E2150D"/>
    <w:rsid w:val="00E52D60"/>
    <w:rsid w:val="00F179B9"/>
    <w:rsid w:val="00F87269"/>
    <w:rsid w:val="00FC3006"/>
    <w:rsid w:val="00FE0BEE"/>
    <w:rsid w:val="00FF7D07"/>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stockticker"/>
  <w:smartTagType w:namespaceuri="urn:schemas-microsoft-com:office:smarttags" w:name="date"/>
  <w:shapeDefaults>
    <o:shapedefaults v:ext="edit" spidmax="103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Balloon Text" w:unhideWhenUsed="0"/>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28DC"/>
    <w:pPr>
      <w:spacing w:after="200" w:line="276" w:lineRule="auto"/>
    </w:pPr>
    <w:rPr>
      <w:rFonts w:cs="Calibri"/>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99"/>
    <w:qFormat/>
    <w:rsid w:val="00443513"/>
    <w:rPr>
      <w:rFonts w:eastAsia="Times New Roman" w:cs="Calibri"/>
    </w:rPr>
  </w:style>
  <w:style w:type="character" w:customStyle="1" w:styleId="NoSpacingChar">
    <w:name w:val="No Spacing Char"/>
    <w:basedOn w:val="DefaultParagraphFont"/>
    <w:link w:val="NoSpacing"/>
    <w:uiPriority w:val="99"/>
    <w:rsid w:val="00443513"/>
    <w:rPr>
      <w:rFonts w:eastAsia="Times New Roman"/>
      <w:sz w:val="22"/>
      <w:szCs w:val="22"/>
      <w:lang w:val="en-US" w:eastAsia="en-US"/>
    </w:rPr>
  </w:style>
  <w:style w:type="paragraph" w:styleId="BalloonText">
    <w:name w:val="Balloon Text"/>
    <w:basedOn w:val="Normal"/>
    <w:link w:val="BalloonTextChar"/>
    <w:uiPriority w:val="99"/>
    <w:semiHidden/>
    <w:rsid w:val="004435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3513"/>
    <w:rPr>
      <w:rFonts w:ascii="Tahoma" w:hAnsi="Tahoma" w:cs="Tahoma"/>
      <w:sz w:val="16"/>
      <w:szCs w:val="16"/>
    </w:rPr>
  </w:style>
  <w:style w:type="paragraph" w:styleId="ListParagraph">
    <w:name w:val="List Paragraph"/>
    <w:basedOn w:val="Normal"/>
    <w:uiPriority w:val="99"/>
    <w:qFormat/>
    <w:rsid w:val="00622781"/>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147</TotalTime>
  <Pages>28</Pages>
  <Words>2748</Words>
  <Characters>15665</Characters>
  <Application>Microsoft Office Outlook</Application>
  <DocSecurity>0</DocSecurity>
  <Lines>0</Lines>
  <Paragraphs>0</Paragraphs>
  <ScaleCrop>false</ScaleCrop>
  <Company>M.SC. 3RD SEMESTER EXAMINATION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MULTIMEDIA ASSIGNMENT</dc:title>
  <dc:subject/>
  <dc:creator>Roll No:</dc:creator>
  <cp:keywords/>
  <dc:description/>
  <cp:lastModifiedBy>Dipendu</cp:lastModifiedBy>
  <cp:revision>62</cp:revision>
  <dcterms:created xsi:type="dcterms:W3CDTF">2011-02-02T04:25:00Z</dcterms:created>
  <dcterms:modified xsi:type="dcterms:W3CDTF">2011-01-31T17:49:00Z</dcterms:modified>
</cp:coreProperties>
</file>